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DEA7" w14:textId="1F3AF5A7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sz w:val="26"/>
          <w:szCs w:val="28"/>
        </w:rPr>
        <w:t xml:space="preserve">  </w:t>
      </w:r>
      <w:r w:rsidRPr="00E27892">
        <w:rPr>
          <w:rFonts w:ascii="Times New Roman" w:hAnsi="Times New Roman"/>
          <w:sz w:val="26"/>
          <w:szCs w:val="28"/>
        </w:rPr>
        <w:tab/>
        <w:t xml:space="preserve">ỦY BAN NHÂN DÂN </w:t>
      </w:r>
      <w:r w:rsidR="0005655A" w:rsidRPr="00E27892">
        <w:rPr>
          <w:rFonts w:ascii="Times New Roman" w:hAnsi="Times New Roman"/>
          <w:sz w:val="26"/>
          <w:szCs w:val="28"/>
        </w:rPr>
        <w:t>PHƯỜNG TÂN THUẬN</w:t>
      </w:r>
      <w:r w:rsidRPr="00E27892">
        <w:rPr>
          <w:rFonts w:ascii="Times New Roman" w:hAnsi="Times New Roman"/>
          <w:sz w:val="26"/>
          <w:szCs w:val="28"/>
        </w:rPr>
        <w:tab/>
      </w:r>
      <w:r w:rsidRPr="00E27892">
        <w:rPr>
          <w:rFonts w:ascii="Times New Roman" w:hAnsi="Times New Roman"/>
          <w:b/>
          <w:sz w:val="26"/>
          <w:szCs w:val="28"/>
        </w:rPr>
        <w:t>CỘNG HÒA XÃ HỘI CHỦ NGHĨA VIỆT NAM</w:t>
      </w:r>
    </w:p>
    <w:p w14:paraId="79DEB45C" w14:textId="1819E891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b/>
          <w:sz w:val="26"/>
          <w:szCs w:val="28"/>
        </w:rPr>
        <w:t xml:space="preserve">  </w:t>
      </w:r>
      <w:r w:rsidRPr="00E27892">
        <w:rPr>
          <w:rFonts w:ascii="Times New Roman" w:hAnsi="Times New Roman"/>
          <w:b/>
          <w:sz w:val="26"/>
          <w:szCs w:val="28"/>
        </w:rPr>
        <w:tab/>
        <w:t xml:space="preserve">TRƯỜNG TIỂU HỌC NGUYỄN THỊ ĐỊNH </w:t>
      </w:r>
      <w:r w:rsidRPr="00E27892">
        <w:rPr>
          <w:rFonts w:ascii="Times New Roman" w:hAnsi="Times New Roman"/>
          <w:b/>
          <w:sz w:val="26"/>
          <w:szCs w:val="28"/>
        </w:rPr>
        <w:tab/>
        <w:t xml:space="preserve">Độc </w:t>
      </w:r>
      <w:r w:rsidR="004243AB" w:rsidRPr="00E27892">
        <w:rPr>
          <w:rFonts w:ascii="Times New Roman" w:hAnsi="Times New Roman"/>
          <w:b/>
          <w:sz w:val="26"/>
          <w:szCs w:val="28"/>
        </w:rPr>
        <w:t>l</w:t>
      </w:r>
      <w:r w:rsidRPr="00E27892">
        <w:rPr>
          <w:rFonts w:ascii="Times New Roman" w:hAnsi="Times New Roman"/>
          <w:b/>
          <w:sz w:val="26"/>
          <w:szCs w:val="28"/>
        </w:rPr>
        <w:t xml:space="preserve">ập – Tự </w:t>
      </w:r>
      <w:r w:rsidR="004243AB" w:rsidRPr="00E27892">
        <w:rPr>
          <w:rFonts w:ascii="Times New Roman" w:hAnsi="Times New Roman"/>
          <w:b/>
          <w:sz w:val="26"/>
          <w:szCs w:val="28"/>
        </w:rPr>
        <w:t>d</w:t>
      </w:r>
      <w:r w:rsidRPr="00E27892">
        <w:rPr>
          <w:rFonts w:ascii="Times New Roman" w:hAnsi="Times New Roman"/>
          <w:b/>
          <w:sz w:val="26"/>
          <w:szCs w:val="28"/>
        </w:rPr>
        <w:t xml:space="preserve">o – Hạnh </w:t>
      </w:r>
      <w:r w:rsidR="004243AB" w:rsidRPr="00E27892">
        <w:rPr>
          <w:rFonts w:ascii="Times New Roman" w:hAnsi="Times New Roman"/>
          <w:b/>
          <w:sz w:val="26"/>
          <w:szCs w:val="28"/>
        </w:rPr>
        <w:t>p</w:t>
      </w:r>
      <w:r w:rsidRPr="00E27892">
        <w:rPr>
          <w:rFonts w:ascii="Times New Roman" w:hAnsi="Times New Roman"/>
          <w:b/>
          <w:sz w:val="26"/>
          <w:szCs w:val="28"/>
        </w:rPr>
        <w:t xml:space="preserve">húc </w:t>
      </w:r>
    </w:p>
    <w:p w14:paraId="6FBA2BD3" w14:textId="42EB32E0" w:rsidR="002500E0" w:rsidRPr="00E27892" w:rsidRDefault="00AE0FC8" w:rsidP="000F721A">
      <w:pPr>
        <w:tabs>
          <w:tab w:val="center" w:pos="2552"/>
          <w:tab w:val="center" w:pos="808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noProof/>
          <w:sz w:val="26"/>
          <w:szCs w:val="28"/>
        </w:rPr>
        <w:pict w14:anchorId="73E4D4B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7" type="#_x0000_t32" style="position:absolute;margin-left:329.25pt;margin-top:.65pt;width:163.5pt;height:0;z-index:251656192" o:connectortype="straight"/>
        </w:pict>
      </w:r>
      <w:r>
        <w:rPr>
          <w:rFonts w:ascii="Times New Roman" w:hAnsi="Times New Roman"/>
          <w:noProof/>
          <w:sz w:val="26"/>
          <w:szCs w:val="28"/>
        </w:rPr>
        <w:pict w14:anchorId="2CC16E36">
          <v:shape id="_x0000_s1076" type="#_x0000_t32" style="position:absolute;margin-left:66.75pt;margin-top:2.9pt;width:114pt;height:0;z-index:251655168" o:connectortype="straight"/>
        </w:pict>
      </w:r>
      <w:r w:rsidR="000F721A" w:rsidRPr="00E27892">
        <w:rPr>
          <w:rFonts w:ascii="Times New Roman" w:hAnsi="Times New Roman"/>
          <w:sz w:val="26"/>
          <w:szCs w:val="28"/>
        </w:rPr>
        <w:tab/>
      </w:r>
      <w:r w:rsidR="002500E0" w:rsidRPr="00E27892">
        <w:rPr>
          <w:rFonts w:ascii="Times New Roman" w:hAnsi="Times New Roman"/>
          <w:sz w:val="26"/>
          <w:szCs w:val="28"/>
        </w:rPr>
        <w:t xml:space="preserve"> </w:t>
      </w:r>
    </w:p>
    <w:p w14:paraId="543027FA" w14:textId="02DFEC13" w:rsidR="002500E0" w:rsidRPr="00E27892" w:rsidRDefault="00AE0FC8" w:rsidP="002500E0">
      <w:pPr>
        <w:pStyle w:val="Heading1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noProof/>
        </w:rPr>
        <w:pict w14:anchorId="02966827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85" type="#_x0000_t202" style="position:absolute;left:0;text-align:left;margin-left:452.25pt;margin-top:6.35pt;width:114.5pt;height:23pt;z-index:251658240;visibility:visible;mso-wrap-distance-top:3.6pt;mso-wrap-distance-bottom:3.6pt;mso-width-relative:margin;mso-height-relative:margin" filled="f">
            <v:textbox style="mso-next-textbox:#Text Box 2">
              <w:txbxContent>
                <w:p w14:paraId="50A88907" w14:textId="0BA73250" w:rsidR="007C4A1B" w:rsidRPr="007C4A1B" w:rsidRDefault="00C16A9B" w:rsidP="007C4A1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${</w:t>
                  </w:r>
                  <w:r w:rsidR="007C4A1B" w:rsidRPr="007C4A1B">
                    <w:rPr>
                      <w:rFonts w:ascii="Times New Roman" w:hAnsi="Times New Roman"/>
                      <w:szCs w:val="24"/>
                    </w:rPr>
                    <w:t>MaHoSo</w:t>
                  </w:r>
                  <w:r w:rsidR="007C4A1B">
                    <w:rPr>
                      <w:rFonts w:ascii="Times New Roman" w:hAnsi="Times New Roman"/>
                      <w:szCs w:val="24"/>
                    </w:rPr>
                    <w:t>}</w:t>
                  </w:r>
                </w:p>
                <w:p w14:paraId="610358CC" w14:textId="6C9DA77C" w:rsidR="006B3DFA" w:rsidRPr="008A254C" w:rsidRDefault="00C16A9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}</w:t>
                  </w:r>
                </w:p>
              </w:txbxContent>
            </v:textbox>
          </v:shape>
        </w:pict>
      </w:r>
      <w:r w:rsidR="002500E0" w:rsidRPr="00E27892">
        <w:rPr>
          <w:rFonts w:ascii="Times New Roman" w:hAnsi="Times New Roman"/>
          <w:szCs w:val="28"/>
        </w:rPr>
        <w:t xml:space="preserve">  </w:t>
      </w:r>
    </w:p>
    <w:p w14:paraId="567A7211" w14:textId="3313C365" w:rsidR="002500E0" w:rsidRPr="00E27892" w:rsidRDefault="002500E0" w:rsidP="00342719">
      <w:pPr>
        <w:pStyle w:val="Heading1"/>
        <w:rPr>
          <w:rFonts w:ascii="Times New Roman" w:hAnsi="Times New Roman"/>
          <w:sz w:val="30"/>
          <w:szCs w:val="28"/>
        </w:rPr>
      </w:pPr>
      <w:r w:rsidRPr="00E27892">
        <w:rPr>
          <w:rFonts w:ascii="Times New Roman" w:hAnsi="Times New Roman"/>
          <w:sz w:val="30"/>
          <w:szCs w:val="28"/>
        </w:rPr>
        <w:t>ĐƠN ĐĂNG KÝ NHẬP HỌC LỚP MỘT</w:t>
      </w:r>
    </w:p>
    <w:p w14:paraId="3276E49F" w14:textId="3C31A09E" w:rsidR="002500E0" w:rsidRPr="00E27892" w:rsidRDefault="002500E0" w:rsidP="005A5C5C">
      <w:pPr>
        <w:pStyle w:val="Heading2"/>
        <w:rPr>
          <w:rFonts w:ascii="Times New Roman" w:hAnsi="Times New Roman"/>
          <w:szCs w:val="28"/>
        </w:rPr>
      </w:pPr>
      <w:r w:rsidRPr="00E27892">
        <w:rPr>
          <w:rFonts w:ascii="Times New Roman" w:hAnsi="Times New Roman"/>
          <w:szCs w:val="28"/>
        </w:rPr>
        <w:t>Năm học 20</w:t>
      </w:r>
      <w:r w:rsidR="00AE316D" w:rsidRPr="00E27892">
        <w:rPr>
          <w:rFonts w:ascii="Times New Roman" w:hAnsi="Times New Roman"/>
          <w:szCs w:val="28"/>
        </w:rPr>
        <w:t>2</w:t>
      </w:r>
      <w:r w:rsidR="0005655A" w:rsidRPr="00E27892">
        <w:rPr>
          <w:rFonts w:ascii="Times New Roman" w:hAnsi="Times New Roman"/>
          <w:szCs w:val="28"/>
        </w:rPr>
        <w:t>6</w:t>
      </w:r>
      <w:r w:rsidRPr="00E27892">
        <w:rPr>
          <w:rFonts w:ascii="Times New Roman" w:hAnsi="Times New Roman"/>
          <w:szCs w:val="28"/>
        </w:rPr>
        <w:t xml:space="preserve"> – </w:t>
      </w:r>
      <w:r w:rsidR="005A5C5C" w:rsidRPr="00E27892">
        <w:rPr>
          <w:rFonts w:ascii="Times New Roman" w:hAnsi="Times New Roman"/>
          <w:szCs w:val="28"/>
        </w:rPr>
        <w:t>202</w:t>
      </w:r>
      <w:r w:rsidR="0005655A" w:rsidRPr="00E27892">
        <w:rPr>
          <w:rFonts w:ascii="Times New Roman" w:hAnsi="Times New Roman"/>
          <w:szCs w:val="28"/>
        </w:rPr>
        <w:t>7</w:t>
      </w:r>
    </w:p>
    <w:p w14:paraId="4EAC93F3" w14:textId="435CB476" w:rsidR="00D8269B" w:rsidRPr="00E27892" w:rsidRDefault="00AE0FC8" w:rsidP="00D8269B">
      <w:pPr>
        <w:rPr>
          <w:rFonts w:ascii="Times New Roman" w:hAnsi="Times New Roman"/>
          <w:sz w:val="12"/>
          <w:szCs w:val="8"/>
        </w:rPr>
      </w:pPr>
      <w:r>
        <w:rPr>
          <w:rFonts w:ascii="Times New Roman" w:hAnsi="Times New Roman"/>
          <w:noProof/>
          <w:sz w:val="12"/>
          <w:szCs w:val="8"/>
        </w:rPr>
        <w:pict w14:anchorId="5683DE52">
          <v:shape id="_x0000_s1118" type="#_x0000_t32" style="position:absolute;margin-left:248.45pt;margin-top:.5pt;width:65.1pt;height:0;z-index:251679744" o:connectortype="straight"/>
        </w:pict>
      </w:r>
    </w:p>
    <w:p w14:paraId="162D7790" w14:textId="234A71EB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  <w:r w:rsidRPr="00E27892">
        <w:rPr>
          <w:rFonts w:ascii="Times New Roman" w:hAnsi="Times New Roman"/>
          <w:b/>
          <w:sz w:val="28"/>
          <w:szCs w:val="28"/>
          <w:u w:val="single"/>
        </w:rPr>
        <w:t>Kính gửi:</w:t>
      </w:r>
      <w:r w:rsidRPr="00E27892">
        <w:rPr>
          <w:rFonts w:ascii="Times New Roman" w:hAnsi="Times New Roman"/>
          <w:b/>
          <w:sz w:val="28"/>
          <w:szCs w:val="28"/>
        </w:rPr>
        <w:t xml:space="preserve">   Hội đồng tuyển sinh lớp 1 </w:t>
      </w:r>
      <w:r w:rsidR="00C66AB5" w:rsidRPr="00E27892">
        <w:rPr>
          <w:rFonts w:ascii="Times New Roman" w:hAnsi="Times New Roman"/>
          <w:b/>
          <w:sz w:val="28"/>
          <w:szCs w:val="28"/>
        </w:rPr>
        <w:t>T</w:t>
      </w:r>
      <w:r w:rsidRPr="00E27892">
        <w:rPr>
          <w:rFonts w:ascii="Times New Roman" w:hAnsi="Times New Roman"/>
          <w:b/>
          <w:sz w:val="28"/>
          <w:szCs w:val="28"/>
        </w:rPr>
        <w:t>rường Tiểu học Nguyễn Thị Định</w:t>
      </w:r>
    </w:p>
    <w:p w14:paraId="695093F2" w14:textId="72A110AA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0"/>
        <w:gridCol w:w="1503"/>
        <w:gridCol w:w="64"/>
        <w:gridCol w:w="1219"/>
        <w:gridCol w:w="1042"/>
        <w:gridCol w:w="378"/>
        <w:gridCol w:w="1465"/>
        <w:gridCol w:w="490"/>
        <w:gridCol w:w="2230"/>
      </w:tblGrid>
      <w:tr w:rsidR="001E373F" w:rsidRPr="00A00152" w14:paraId="4BA94EAC" w14:textId="77777777" w:rsidTr="00BE3B76">
        <w:trPr>
          <w:trHeight w:val="554"/>
        </w:trPr>
        <w:tc>
          <w:tcPr>
            <w:tcW w:w="2380" w:type="dxa"/>
          </w:tcPr>
          <w:p w14:paraId="6E05D679" w14:textId="795C6D6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học sinh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206" w:type="dxa"/>
            <w:gridSpan w:val="5"/>
          </w:tcPr>
          <w:p w14:paraId="45A681E6" w14:textId="6A6E3FA5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HoVaTenHocSinh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${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t>HoVaTenHocSinh</w:t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}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FD22C00" w14:textId="6AD0B75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Giới tính (Nam/Nữ):</w:t>
            </w:r>
          </w:p>
        </w:tc>
        <w:tc>
          <w:tcPr>
            <w:tcW w:w="2230" w:type="dxa"/>
          </w:tcPr>
          <w:p w14:paraId="5CEEAE80" w14:textId="229B895C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GioiTinh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EE864C7" w14:textId="77777777" w:rsidTr="00BE3B76">
        <w:tc>
          <w:tcPr>
            <w:tcW w:w="2380" w:type="dxa"/>
          </w:tcPr>
          <w:p w14:paraId="393C0516" w14:textId="78239CB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Ngày sinh:</w:t>
            </w:r>
          </w:p>
        </w:tc>
        <w:tc>
          <w:tcPr>
            <w:tcW w:w="1567" w:type="dxa"/>
            <w:gridSpan w:val="2"/>
          </w:tcPr>
          <w:p w14:paraId="4E9BE659" w14:textId="1C0C289D" w:rsidR="009838EC" w:rsidRPr="009E6489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instrText>MERGEFIELD NgaySinh \* MERGEFORMAT</w:instrTex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9E6489">
              <w:rPr>
                <w:rFonts w:ascii="Times New Roman" w:hAnsi="Times New Roman"/>
                <w:b/>
                <w:bCs/>
                <w:szCs w:val="24"/>
              </w:rPr>
              <w:t>${</w: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t>NgaySinh</w:t>
            </w:r>
            <w:r w:rsidR="00B41291" w:rsidRPr="009E6489">
              <w:rPr>
                <w:rFonts w:ascii="Times New Roman" w:hAnsi="Times New Roman"/>
                <w:b/>
                <w:bCs/>
                <w:szCs w:val="24"/>
              </w:rPr>
              <w:t>}</w: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4DE0B780" w14:textId="7D56EBDA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Dân tộc:</w:t>
            </w:r>
          </w:p>
        </w:tc>
        <w:tc>
          <w:tcPr>
            <w:tcW w:w="1420" w:type="dxa"/>
            <w:gridSpan w:val="2"/>
          </w:tcPr>
          <w:p w14:paraId="40EC9B2B" w14:textId="3134F387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DanToc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DanToc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50098927" w14:textId="2D0B8388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Mã định danh:</w:t>
            </w:r>
          </w:p>
        </w:tc>
        <w:tc>
          <w:tcPr>
            <w:tcW w:w="2230" w:type="dxa"/>
          </w:tcPr>
          <w:p w14:paraId="18DF706B" w14:textId="63E8B882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MaDinhDanh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${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t>MaDinhDanh</w:t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}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</w:tr>
      <w:tr w:rsidR="001E373F" w:rsidRPr="00A00152" w14:paraId="5C63A8D8" w14:textId="77777777" w:rsidTr="00BE3B76">
        <w:tc>
          <w:tcPr>
            <w:tcW w:w="2380" w:type="dxa"/>
          </w:tcPr>
          <w:p w14:paraId="61C1B97B" w14:textId="0DD63B91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Quốc tịch:</w:t>
            </w:r>
          </w:p>
        </w:tc>
        <w:tc>
          <w:tcPr>
            <w:tcW w:w="1567" w:type="dxa"/>
            <w:gridSpan w:val="2"/>
          </w:tcPr>
          <w:p w14:paraId="5FF58B4F" w14:textId="4E163EAA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QuocTich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QuocTich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69EE378E" w14:textId="7E0075AD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Tôn giáo:</w:t>
            </w:r>
          </w:p>
        </w:tc>
        <w:tc>
          <w:tcPr>
            <w:tcW w:w="1420" w:type="dxa"/>
            <w:gridSpan w:val="2"/>
          </w:tcPr>
          <w:p w14:paraId="72D624F7" w14:textId="250EDAB9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TonGiao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TonGiao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C550487" w14:textId="4698F60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color w:val="000000"/>
                <w:szCs w:val="24"/>
              </w:rPr>
              <w:t>SĐT (EnetViet):</w:t>
            </w:r>
          </w:p>
        </w:tc>
        <w:tc>
          <w:tcPr>
            <w:tcW w:w="2230" w:type="dxa"/>
          </w:tcPr>
          <w:p w14:paraId="049B7EFF" w14:textId="013838D0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SDTEnetViet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SDTEnetViet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02318E5B" w14:textId="77777777" w:rsidTr="00BE3B76">
        <w:tc>
          <w:tcPr>
            <w:tcW w:w="2380" w:type="dxa"/>
          </w:tcPr>
          <w:p w14:paraId="3BEAFEF9" w14:textId="130DF75C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Nơi sinh:</w:t>
            </w:r>
          </w:p>
        </w:tc>
        <w:tc>
          <w:tcPr>
            <w:tcW w:w="8391" w:type="dxa"/>
            <w:gridSpan w:val="8"/>
          </w:tcPr>
          <w:p w14:paraId="21EFA8F5" w14:textId="14CCB255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NoiSinh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6F09109" w14:textId="77777777" w:rsidTr="00BE3B76">
        <w:tc>
          <w:tcPr>
            <w:tcW w:w="2380" w:type="dxa"/>
          </w:tcPr>
          <w:p w14:paraId="53CF6A05" w14:textId="63AE3F80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Nơi đăng ký khai sinh:</w:t>
            </w:r>
          </w:p>
        </w:tc>
        <w:tc>
          <w:tcPr>
            <w:tcW w:w="8391" w:type="dxa"/>
            <w:gridSpan w:val="8"/>
          </w:tcPr>
          <w:p w14:paraId="07CB8D18" w14:textId="7A9E77CC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NoiDangKyKhaiSinh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NoiDangKyKhaiSinh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E6F0AF2" w14:textId="77777777" w:rsidTr="00BE3B76">
        <w:tc>
          <w:tcPr>
            <w:tcW w:w="2380" w:type="dxa"/>
          </w:tcPr>
          <w:p w14:paraId="7C66BD33" w14:textId="1C742AFB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Quê quán:</w:t>
            </w:r>
          </w:p>
        </w:tc>
        <w:tc>
          <w:tcPr>
            <w:tcW w:w="8391" w:type="dxa"/>
            <w:gridSpan w:val="8"/>
          </w:tcPr>
          <w:p w14:paraId="7791C63D" w14:textId="7FD67CAF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QueQuan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QueQuan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2E09F435" w14:textId="77777777" w:rsidTr="00BE3B76">
        <w:tc>
          <w:tcPr>
            <w:tcW w:w="2380" w:type="dxa"/>
          </w:tcPr>
          <w:p w14:paraId="4B413CEA" w14:textId="09913316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Địa chỉ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b/>
                <w:szCs w:val="24"/>
              </w:rPr>
              <w:t>thường trú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503" w:type="dxa"/>
          </w:tcPr>
          <w:p w14:paraId="20CACD07" w14:textId="0E1574A3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Số nhà:</w:t>
            </w:r>
          </w:p>
        </w:tc>
        <w:tc>
          <w:tcPr>
            <w:tcW w:w="2325" w:type="dxa"/>
            <w:gridSpan w:val="3"/>
          </w:tcPr>
          <w:p w14:paraId="1F284E3A" w14:textId="615A882C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TTSN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684DC1E3" w14:textId="2545DF3D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Đường:</w:t>
            </w:r>
          </w:p>
        </w:tc>
        <w:tc>
          <w:tcPr>
            <w:tcW w:w="2720" w:type="dxa"/>
            <w:gridSpan w:val="2"/>
          </w:tcPr>
          <w:p w14:paraId="3EFDEA15" w14:textId="4DC91FB3" w:rsidR="009838EC" w:rsidRPr="00A00152" w:rsidRDefault="009838EC" w:rsidP="0005655A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TTD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3662C3CE" w14:textId="77777777" w:rsidTr="00BE3B76">
        <w:tc>
          <w:tcPr>
            <w:tcW w:w="2380" w:type="dxa"/>
          </w:tcPr>
          <w:p w14:paraId="45A56341" w14:textId="06B9B770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Khu phố: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TTKP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3" w:type="dxa"/>
          </w:tcPr>
          <w:p w14:paraId="74DD82FC" w14:textId="033DCF0D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Phường/xã:</w:t>
            </w:r>
          </w:p>
        </w:tc>
        <w:tc>
          <w:tcPr>
            <w:tcW w:w="2325" w:type="dxa"/>
            <w:gridSpan w:val="3"/>
          </w:tcPr>
          <w:p w14:paraId="70F6FD99" w14:textId="600B7D74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TTPX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4E6BC0C1" w14:textId="79954666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Tỉnh/thành phố:</w:t>
            </w:r>
          </w:p>
        </w:tc>
        <w:tc>
          <w:tcPr>
            <w:tcW w:w="2720" w:type="dxa"/>
            <w:gridSpan w:val="2"/>
          </w:tcPr>
          <w:p w14:paraId="0E2ED9B6" w14:textId="4236CEC0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TTTTP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4CF6AAD" w14:textId="77777777" w:rsidTr="00BE3B76">
        <w:tc>
          <w:tcPr>
            <w:tcW w:w="2380" w:type="dxa"/>
          </w:tcPr>
          <w:p w14:paraId="7374974E" w14:textId="272BCD0C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Nơi ở hiện tại:</w:t>
            </w:r>
          </w:p>
        </w:tc>
        <w:tc>
          <w:tcPr>
            <w:tcW w:w="1503" w:type="dxa"/>
          </w:tcPr>
          <w:p w14:paraId="5ADD7655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Số nhà:</w:t>
            </w:r>
          </w:p>
        </w:tc>
        <w:tc>
          <w:tcPr>
            <w:tcW w:w="2325" w:type="dxa"/>
            <w:gridSpan w:val="3"/>
          </w:tcPr>
          <w:p w14:paraId="7D118367" w14:textId="11A0D40C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HTSN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23EAEF2B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Đường:</w:t>
            </w:r>
          </w:p>
        </w:tc>
        <w:tc>
          <w:tcPr>
            <w:tcW w:w="2720" w:type="dxa"/>
            <w:gridSpan w:val="2"/>
          </w:tcPr>
          <w:p w14:paraId="06E61C11" w14:textId="72AB784D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HTD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1B87E370" w14:textId="77777777" w:rsidTr="00BE3B76">
        <w:tc>
          <w:tcPr>
            <w:tcW w:w="2380" w:type="dxa"/>
          </w:tcPr>
          <w:p w14:paraId="643C5905" w14:textId="76AEAE70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Khu phố: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16A9B" w:rsidRPr="00A00152">
              <w:rPr>
                <w:rFonts w:ascii="Times New Roman" w:hAnsi="Times New Roman"/>
                <w:szCs w:val="24"/>
              </w:rPr>
              <w:t>htkp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3" w:type="dxa"/>
          </w:tcPr>
          <w:p w14:paraId="7A2FFD6A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Phường/xã:</w:t>
            </w:r>
          </w:p>
        </w:tc>
        <w:tc>
          <w:tcPr>
            <w:tcW w:w="2325" w:type="dxa"/>
            <w:gridSpan w:val="3"/>
          </w:tcPr>
          <w:p w14:paraId="1E19BB3A" w14:textId="38DFB019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HTPX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5C307350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Tỉnh/thành phố:</w:t>
            </w:r>
          </w:p>
        </w:tc>
        <w:tc>
          <w:tcPr>
            <w:tcW w:w="2720" w:type="dxa"/>
            <w:gridSpan w:val="2"/>
          </w:tcPr>
          <w:p w14:paraId="49C4BCB2" w14:textId="56B03156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HTTTP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</w:tbl>
    <w:p w14:paraId="0EACA252" w14:textId="28440F1C" w:rsidR="002500E0" w:rsidRPr="00A00152" w:rsidRDefault="002500E0" w:rsidP="002C5D00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Học sinh đang ở chung với: </w:t>
      </w:r>
      <w:r w:rsidR="002C5D00" w:rsidRPr="00A00152">
        <w:rPr>
          <w:rFonts w:ascii="Times New Roman" w:hAnsi="Times New Roman"/>
          <w:szCs w:val="24"/>
        </w:rPr>
        <w:t xml:space="preserve"> ${OChungVoi}</w:t>
      </w:r>
    </w:p>
    <w:p w14:paraId="0FDBE295" w14:textId="08F31981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F3B827A">
          <v:rect id="_x0000_s1061" style="position:absolute;left:0;text-align:left;margin-left:137.5pt;margin-top:3.3pt;width:22.45pt;height:11.2pt;z-index:251642880"/>
        </w:pict>
      </w:r>
      <w:r w:rsidR="002500E0" w:rsidRPr="00A00152">
        <w:rPr>
          <w:rFonts w:ascii="Times New Roman" w:hAnsi="Times New Roman"/>
          <w:szCs w:val="24"/>
        </w:rPr>
        <w:t xml:space="preserve">Với người nuôi dưỡng          </w:t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>(Quan hệ với HS ………………………………………</w:t>
      </w:r>
      <w:proofErr w:type="gramStart"/>
      <w:r w:rsidR="002500E0" w:rsidRPr="00A00152">
        <w:rPr>
          <w:rFonts w:ascii="Times New Roman" w:hAnsi="Times New Roman"/>
          <w:szCs w:val="24"/>
        </w:rPr>
        <w:t>…..</w:t>
      </w:r>
      <w:proofErr w:type="gramEnd"/>
      <w:r w:rsidR="002500E0" w:rsidRPr="00A00152">
        <w:rPr>
          <w:rFonts w:ascii="Times New Roman" w:hAnsi="Times New Roman"/>
          <w:szCs w:val="24"/>
        </w:rPr>
        <w:t>)</w:t>
      </w:r>
    </w:p>
    <w:p w14:paraId="12A23AC2" w14:textId="61481077" w:rsidR="002500E0" w:rsidRPr="00A00152" w:rsidRDefault="002500E0" w:rsidP="000B48BE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Học sinh là con thứ </w:t>
      </w:r>
      <w:r w:rsidR="002C5D00" w:rsidRPr="00A00152">
        <w:rPr>
          <w:rFonts w:ascii="Times New Roman" w:hAnsi="Times New Roman"/>
          <w:szCs w:val="24"/>
        </w:rPr>
        <w:t xml:space="preserve">${ConThu} </w:t>
      </w:r>
      <w:r w:rsidRPr="00A00152">
        <w:rPr>
          <w:rFonts w:ascii="Times New Roman" w:hAnsi="Times New Roman"/>
          <w:szCs w:val="24"/>
        </w:rPr>
        <w:t>trong số</w:t>
      </w:r>
      <w:r w:rsidR="002C5D00" w:rsidRPr="00A00152">
        <w:rPr>
          <w:rFonts w:ascii="Times New Roman" w:hAnsi="Times New Roman"/>
          <w:szCs w:val="24"/>
        </w:rPr>
        <w:t xml:space="preserve"> ${TSAnhChiEm}  </w:t>
      </w:r>
      <w:r w:rsidRPr="00A00152">
        <w:rPr>
          <w:rFonts w:ascii="Times New Roman" w:hAnsi="Times New Roman"/>
          <w:szCs w:val="24"/>
        </w:rPr>
        <w:t>anh, chị em</w:t>
      </w:r>
    </w:p>
    <w:tbl>
      <w:tblPr>
        <w:tblStyle w:val="TableGrid"/>
        <w:tblW w:w="1097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0"/>
        <w:gridCol w:w="2340"/>
        <w:gridCol w:w="4731"/>
      </w:tblGrid>
      <w:tr w:rsidR="000B48BE" w:rsidRPr="00A00152" w14:paraId="68F152A2" w14:textId="77777777" w:rsidTr="00A00152">
        <w:tc>
          <w:tcPr>
            <w:tcW w:w="3900" w:type="dxa"/>
          </w:tcPr>
          <w:p w14:paraId="1015207F" w14:textId="3B2C44D4" w:rsidR="000B48BE" w:rsidRPr="00A00152" w:rsidRDefault="000B48BE" w:rsidP="00DC7FEC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Đã hoàn thành chương trình lớp Lá               </w:t>
            </w:r>
          </w:p>
        </w:tc>
        <w:tc>
          <w:tcPr>
            <w:tcW w:w="2340" w:type="dxa"/>
          </w:tcPr>
          <w:p w14:paraId="158C6BBA" w14:textId="17AC995D" w:rsidR="000B48BE" w:rsidRPr="00A00152" w:rsidRDefault="000B48BE" w:rsidP="00DC7FE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HoanThanhLopLa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HoanThanhLopLa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4731" w:type="dxa"/>
          </w:tcPr>
          <w:p w14:paraId="6635039B" w14:textId="77777777" w:rsidR="000B48BE" w:rsidRDefault="000B48BE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Tại trường Mầm non</w:t>
            </w:r>
            <w:r w:rsidR="002C5D00" w:rsidRPr="00A00152">
              <w:rPr>
                <w:rFonts w:ascii="Times New Roman" w:hAnsi="Times New Roman"/>
                <w:szCs w:val="24"/>
              </w:rPr>
              <w:t>: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C85438" w:rsidRPr="00A00152">
              <w:rPr>
                <w:rFonts w:ascii="Times New Roman" w:hAnsi="Times New Roman"/>
                <w:szCs w:val="24"/>
              </w:rPr>
              <w:t>${TruongMamNon}</w:t>
            </w:r>
          </w:p>
          <w:p w14:paraId="470D6BE7" w14:textId="1558BDDC" w:rsidR="00A00152" w:rsidRPr="00A00152" w:rsidRDefault="00A00152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</w:tr>
    </w:tbl>
    <w:p w14:paraId="74B4DE8B" w14:textId="3F7B6DC0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9F0023C">
          <v:rect id="_x0000_s1067" style="position:absolute;left:0;text-align:left;margin-left:347.15pt;margin-top:1.8pt;width:22.45pt;height:11.2pt;z-index:251649024;mso-position-horizontal-relative:text;mso-position-vertical-relative:text"/>
        </w:pict>
      </w:r>
      <w:r>
        <w:rPr>
          <w:rFonts w:ascii="Times New Roman" w:hAnsi="Times New Roman"/>
          <w:noProof/>
          <w:szCs w:val="24"/>
        </w:rPr>
        <w:pict w14:anchorId="179296BC">
          <v:rect id="_x0000_s1066" style="position:absolute;left:0;text-align:left;margin-left:274.45pt;margin-top:1.8pt;width:22.45pt;height:11.2pt;z-index:251648000;mso-position-horizontal-relative:text;mso-position-vertical-relative:text"/>
        </w:pict>
      </w:r>
      <w:r>
        <w:rPr>
          <w:rFonts w:ascii="Times New Roman" w:hAnsi="Times New Roman"/>
          <w:noProof/>
          <w:szCs w:val="24"/>
        </w:rPr>
        <w:pict w14:anchorId="5B6FB9A5">
          <v:rect id="_x0000_s1064" style="position:absolute;left:0;text-align:left;margin-left:274.75pt;margin-top:21.05pt;width:22.45pt;height:11.2pt;z-index:251645952;mso-position-horizontal-relative:text;mso-position-vertical-relative:text"/>
        </w:pict>
      </w:r>
      <w:r w:rsidR="002500E0" w:rsidRPr="00A00152">
        <w:rPr>
          <w:rFonts w:ascii="Times New Roman" w:hAnsi="Times New Roman"/>
          <w:szCs w:val="24"/>
        </w:rPr>
        <w:t xml:space="preserve">* </w:t>
      </w:r>
      <w:r w:rsidR="002500E0" w:rsidRPr="00A00152">
        <w:rPr>
          <w:rFonts w:ascii="Times New Roman" w:hAnsi="Times New Roman"/>
          <w:b/>
          <w:szCs w:val="24"/>
        </w:rPr>
        <w:t>Khả năng của học sinh</w:t>
      </w:r>
      <w:r w:rsidR="002500E0" w:rsidRPr="00A00152">
        <w:rPr>
          <w:rFonts w:ascii="Times New Roman" w:hAnsi="Times New Roman"/>
          <w:szCs w:val="24"/>
        </w:rPr>
        <w:t xml:space="preserve">:    - Mạnh dạn tự tin               - Biết bơi </w:t>
      </w:r>
    </w:p>
    <w:p w14:paraId="59CA7D6F" w14:textId="7DC5A84B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2FBF5D6C">
          <v:rect id="_x0000_s1065" style="position:absolute;left:0;text-align:left;margin-left:385.9pt;margin-top:1.3pt;width:22.45pt;height:11.2pt;z-index:251646976"/>
        </w:pict>
      </w:r>
      <w:r>
        <w:rPr>
          <w:rFonts w:ascii="Times New Roman" w:hAnsi="Times New Roman"/>
          <w:noProof/>
          <w:szCs w:val="24"/>
        </w:rPr>
        <w:pict w14:anchorId="6DAD6317">
          <v:rect id="_x0000_s1063" style="position:absolute;left:0;text-align:left;margin-left:141.4pt;margin-top:1.3pt;width:22.45pt;height:11.2pt;z-index:251644928"/>
        </w:pict>
      </w:r>
      <w:r w:rsidR="002500E0" w:rsidRPr="00A00152">
        <w:rPr>
          <w:rFonts w:ascii="Times New Roman" w:hAnsi="Times New Roman"/>
          <w:szCs w:val="24"/>
        </w:rPr>
        <w:t xml:space="preserve">- Đã biết đọc, biết viết          </w:t>
      </w:r>
      <w:r w:rsidR="000E2D06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 xml:space="preserve">- Biết đàn, biết hát             </w:t>
      </w:r>
      <w:r w:rsidR="000E2D06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 xml:space="preserve">- Phát âm rõ ràng </w:t>
      </w:r>
    </w:p>
    <w:p w14:paraId="483AE204" w14:textId="126F5EB8" w:rsidR="002500E0" w:rsidRPr="00A00152" w:rsidRDefault="002500E0" w:rsidP="00C85438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- Khả năng khác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="00C85438" w:rsidRPr="00A00152">
        <w:rPr>
          <w:rFonts w:ascii="Times New Roman" w:hAnsi="Times New Roman"/>
          <w:szCs w:val="24"/>
        </w:rPr>
        <w:t xml:space="preserve"> ${KhaNangHocSinh}</w:t>
      </w:r>
    </w:p>
    <w:p w14:paraId="15FD935D" w14:textId="77777777" w:rsidR="002500E0" w:rsidRPr="00A00152" w:rsidRDefault="002500E0" w:rsidP="00D62E36">
      <w:pPr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Những điều cần lưu ý về sức khỏe</w:t>
      </w:r>
      <w:r w:rsidRPr="00A00152">
        <w:rPr>
          <w:rFonts w:ascii="Times New Roman" w:hAnsi="Times New Roman"/>
          <w:szCs w:val="24"/>
        </w:rPr>
        <w:t>: Có bệnh bẩm sinh: tim, viêm khớp, cận thị, bệnh mãn tính, các dị tật khác… (Kèm y chứng)</w:t>
      </w:r>
    </w:p>
    <w:p w14:paraId="3C0B1D71" w14:textId="3B3F46A8" w:rsidR="002500E0" w:rsidRPr="00A00152" w:rsidRDefault="00C8543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${SucKhoeCanLuuY}</w:t>
      </w:r>
    </w:p>
    <w:tbl>
      <w:tblPr>
        <w:tblStyle w:val="TableGrid"/>
        <w:tblW w:w="1077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8"/>
        <w:gridCol w:w="1168"/>
        <w:gridCol w:w="1106"/>
        <w:gridCol w:w="406"/>
        <w:gridCol w:w="2156"/>
        <w:gridCol w:w="1500"/>
        <w:gridCol w:w="2420"/>
      </w:tblGrid>
      <w:tr w:rsidR="00092222" w:rsidRPr="00A00152" w14:paraId="131EDE42" w14:textId="77777777" w:rsidTr="00A00152">
        <w:tc>
          <w:tcPr>
            <w:tcW w:w="2018" w:type="dxa"/>
          </w:tcPr>
          <w:p w14:paraId="293B5FF0" w14:textId="472CC65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cha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2D04DDA5" w14:textId="16128A1D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HoTenCha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EB7CAB9" w14:textId="19A7579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Sinh năm:</w:t>
            </w:r>
          </w:p>
        </w:tc>
        <w:tc>
          <w:tcPr>
            <w:tcW w:w="2420" w:type="dxa"/>
          </w:tcPr>
          <w:p w14:paraId="5BE8F57F" w14:textId="73852E9A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NamSinhCha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20F282E" w14:textId="77777777" w:rsidTr="00A00152">
        <w:tc>
          <w:tcPr>
            <w:tcW w:w="2018" w:type="dxa"/>
          </w:tcPr>
          <w:p w14:paraId="4A20E6C2" w14:textId="04A4750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văn hóa:</w:t>
            </w:r>
          </w:p>
        </w:tc>
        <w:tc>
          <w:tcPr>
            <w:tcW w:w="2274" w:type="dxa"/>
            <w:gridSpan w:val="2"/>
          </w:tcPr>
          <w:p w14:paraId="6B417A2A" w14:textId="2A0BECCC" w:rsidR="00092222" w:rsidRPr="00A00152" w:rsidRDefault="00E2789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TdvhCha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065E1318" w14:textId="4BC2BCE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chuyên môn: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E27892" w:rsidRPr="00A00152">
              <w:rPr>
                <w:rFonts w:ascii="Times New Roman" w:hAnsi="Times New Roman"/>
                <w:szCs w:val="24"/>
              </w:rPr>
              <w:t>TdcmCha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4CD8AA6E" w14:textId="77777777" w:rsidTr="00A00152">
        <w:tc>
          <w:tcPr>
            <w:tcW w:w="2018" w:type="dxa"/>
          </w:tcPr>
          <w:p w14:paraId="7E72086B" w14:textId="4463C71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Nghề nghiệp:</w:t>
            </w:r>
          </w:p>
        </w:tc>
        <w:tc>
          <w:tcPr>
            <w:tcW w:w="2274" w:type="dxa"/>
            <w:gridSpan w:val="2"/>
          </w:tcPr>
          <w:p w14:paraId="77B9E621" w14:textId="680636CA" w:rsidR="00092222" w:rsidRPr="00A00152" w:rsidRDefault="00E2789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NgheNghiepCha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31BE8A88" w14:textId="725668FB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Chức vụ: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E27892" w:rsidRPr="00A00152">
              <w:rPr>
                <w:rFonts w:ascii="Times New Roman" w:hAnsi="Times New Roman"/>
                <w:szCs w:val="24"/>
              </w:rPr>
              <w:t>ChuvuCha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5D557B3" w14:textId="7FFED1C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14925522" w14:textId="1C110BF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DienThoaiCha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53F9EE5" w14:textId="77777777" w:rsidTr="00A00152">
        <w:tc>
          <w:tcPr>
            <w:tcW w:w="4292" w:type="dxa"/>
            <w:gridSpan w:val="3"/>
          </w:tcPr>
          <w:p w14:paraId="40EE137B" w14:textId="1B6278D9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Cha:</w:t>
            </w:r>
          </w:p>
        </w:tc>
        <w:tc>
          <w:tcPr>
            <w:tcW w:w="2562" w:type="dxa"/>
            <w:gridSpan w:val="2"/>
          </w:tcPr>
          <w:p w14:paraId="086E31A0" w14:textId="3730B6A7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CCCDCha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067275BC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701B6005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92222" w:rsidRPr="00A00152" w14:paraId="0DF470AC" w14:textId="77777777" w:rsidTr="00A00152">
        <w:tc>
          <w:tcPr>
            <w:tcW w:w="2018" w:type="dxa"/>
          </w:tcPr>
          <w:p w14:paraId="4450DDA9" w14:textId="0043F55A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mẹ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6D5466B9" w14:textId="00F90D61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HoTenMe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59F5A83D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Sinh năm:</w:t>
            </w:r>
          </w:p>
        </w:tc>
        <w:tc>
          <w:tcPr>
            <w:tcW w:w="2420" w:type="dxa"/>
          </w:tcPr>
          <w:p w14:paraId="40440EB1" w14:textId="5213D66E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NamSinhMe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313D427" w14:textId="77777777" w:rsidTr="00A00152">
        <w:tc>
          <w:tcPr>
            <w:tcW w:w="2018" w:type="dxa"/>
          </w:tcPr>
          <w:p w14:paraId="75933E3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văn hóa:</w:t>
            </w:r>
          </w:p>
        </w:tc>
        <w:tc>
          <w:tcPr>
            <w:tcW w:w="2274" w:type="dxa"/>
            <w:gridSpan w:val="2"/>
          </w:tcPr>
          <w:p w14:paraId="2CC5B11F" w14:textId="139A47C3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TdvhMe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3728CB81" w14:textId="796F077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chuyên môn: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E27892" w:rsidRPr="00A00152">
              <w:rPr>
                <w:rFonts w:ascii="Times New Roman" w:hAnsi="Times New Roman"/>
                <w:szCs w:val="24"/>
              </w:rPr>
              <w:t>TdcmMe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55C78A3A" w14:textId="77777777" w:rsidTr="00A00152">
        <w:tc>
          <w:tcPr>
            <w:tcW w:w="2018" w:type="dxa"/>
          </w:tcPr>
          <w:p w14:paraId="1ABEB02A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Nghề nghiệp:</w:t>
            </w:r>
          </w:p>
        </w:tc>
        <w:tc>
          <w:tcPr>
            <w:tcW w:w="2274" w:type="dxa"/>
            <w:gridSpan w:val="2"/>
          </w:tcPr>
          <w:p w14:paraId="2079067D" w14:textId="308077ED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NgheNghiepMe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5DFAAAF9" w14:textId="5F3AA181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Chức vụ: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E27892" w:rsidRPr="00A00152">
              <w:rPr>
                <w:rFonts w:ascii="Times New Roman" w:hAnsi="Times New Roman"/>
                <w:szCs w:val="24"/>
              </w:rPr>
              <w:t>ChuvuMe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47DE9D2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1D80158D" w14:textId="28D7751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DienThoaiMe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190FC16" w14:textId="77777777" w:rsidTr="00A00152">
        <w:tc>
          <w:tcPr>
            <w:tcW w:w="4292" w:type="dxa"/>
            <w:gridSpan w:val="3"/>
          </w:tcPr>
          <w:p w14:paraId="630EC243" w14:textId="742B5D4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Mẹ:</w:t>
            </w:r>
          </w:p>
        </w:tc>
        <w:tc>
          <w:tcPr>
            <w:tcW w:w="2562" w:type="dxa"/>
            <w:gridSpan w:val="2"/>
          </w:tcPr>
          <w:p w14:paraId="483F7375" w14:textId="032F80AA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CCCDMe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453D37A7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588CEDF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B48BE" w:rsidRPr="00A00152" w14:paraId="0EACC6BF" w14:textId="77777777" w:rsidTr="00A00152">
        <w:tc>
          <w:tcPr>
            <w:tcW w:w="3186" w:type="dxa"/>
            <w:gridSpan w:val="2"/>
          </w:tcPr>
          <w:p w14:paraId="30867655" w14:textId="6A76C31F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người giám hộ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3668" w:type="dxa"/>
            <w:gridSpan w:val="3"/>
          </w:tcPr>
          <w:p w14:paraId="31765583" w14:textId="13591C22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HoTenNguoiGiamHo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HoTenNguoiGiamHo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3BB4E62" w14:textId="2BD22513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63BAC1E1" w14:textId="74BB826D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DienThoaiGiamHo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DienThoaiGiamHo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B48BE" w:rsidRPr="00A00152" w14:paraId="0E23862C" w14:textId="77777777" w:rsidTr="00A00152">
        <w:tc>
          <w:tcPr>
            <w:tcW w:w="4698" w:type="dxa"/>
            <w:gridSpan w:val="4"/>
          </w:tcPr>
          <w:p w14:paraId="28E9AF0F" w14:textId="44A93DC6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Người giám hộ:</w:t>
            </w:r>
          </w:p>
        </w:tc>
        <w:tc>
          <w:tcPr>
            <w:tcW w:w="2156" w:type="dxa"/>
          </w:tcPr>
          <w:p w14:paraId="27ED9F67" w14:textId="5FB0AABE" w:rsidR="000B48BE" w:rsidRPr="00A00152" w:rsidRDefault="000B48BE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CCCDGiamHo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65AE3194" w14:textId="77777777" w:rsid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  <w:p w14:paraId="6208FACC" w14:textId="77777777" w:rsidR="00A00152" w:rsidRP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0D8A4FC9" w14:textId="77777777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</w:tbl>
    <w:p w14:paraId="2B556B18" w14:textId="2B36D979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Anh chị ruột đang học tại trường Tiểu học Nguyễn Thị Định</w:t>
      </w:r>
    </w:p>
    <w:p w14:paraId="06FA40A1" w14:textId="77777777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- Họ và tên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</w:t>
      </w:r>
      <w:r w:rsidRPr="00A00152">
        <w:rPr>
          <w:rFonts w:ascii="Times New Roman" w:hAnsi="Times New Roman"/>
          <w:szCs w:val="24"/>
        </w:rPr>
        <w:t>……… Lớp</w:t>
      </w:r>
      <w:proofErr w:type="gramStart"/>
      <w:r w:rsidRPr="00A00152">
        <w:rPr>
          <w:rFonts w:ascii="Times New Roman" w:hAnsi="Times New Roman"/>
          <w:szCs w:val="24"/>
        </w:rPr>
        <w:t xml:space="preserve"> :…</w:t>
      </w:r>
      <w:proofErr w:type="gramEnd"/>
      <w:r w:rsidRPr="00A00152">
        <w:rPr>
          <w:rFonts w:ascii="Times New Roman" w:hAnsi="Times New Roman"/>
          <w:szCs w:val="24"/>
        </w:rPr>
        <w:t>……</w:t>
      </w:r>
    </w:p>
    <w:p w14:paraId="498E09D9" w14:textId="06305596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- Họ và tên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………</w:t>
      </w:r>
      <w:r w:rsidRPr="00A00152">
        <w:rPr>
          <w:rFonts w:ascii="Times New Roman" w:hAnsi="Times New Roman"/>
          <w:szCs w:val="24"/>
        </w:rPr>
        <w:t>… Lớp</w:t>
      </w:r>
      <w:proofErr w:type="gramStart"/>
      <w:r w:rsidRPr="00A00152">
        <w:rPr>
          <w:rFonts w:ascii="Times New Roman" w:hAnsi="Times New Roman"/>
          <w:szCs w:val="24"/>
        </w:rPr>
        <w:t xml:space="preserve"> :…</w:t>
      </w:r>
      <w:proofErr w:type="gramEnd"/>
      <w:r w:rsidRPr="00A00152">
        <w:rPr>
          <w:rFonts w:ascii="Times New Roman" w:hAnsi="Times New Roman"/>
          <w:szCs w:val="24"/>
        </w:rPr>
        <w:t>……</w:t>
      </w:r>
    </w:p>
    <w:p w14:paraId="691CADDC" w14:textId="77777777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6831DEBB">
          <v:rect id="_x0000_s1055" style="position:absolute;left:0;text-align:left;margin-left:421.1pt;margin-top:2.55pt;width:22.45pt;height:11.2pt;z-index:251636736"/>
        </w:pict>
      </w:r>
      <w:r>
        <w:rPr>
          <w:rFonts w:ascii="Times New Roman" w:hAnsi="Times New Roman"/>
          <w:noProof/>
          <w:szCs w:val="24"/>
        </w:rPr>
        <w:pict w14:anchorId="5C3AAC6F">
          <v:rect id="_x0000_s1054" style="position:absolute;left:0;text-align:left;margin-left:255.15pt;margin-top:2.55pt;width:22.45pt;height:11.2pt;z-index:251635712"/>
        </w:pict>
      </w:r>
      <w:r w:rsidR="002500E0" w:rsidRPr="00A00152">
        <w:rPr>
          <w:rFonts w:ascii="Times New Roman" w:hAnsi="Times New Roman"/>
          <w:szCs w:val="24"/>
        </w:rPr>
        <w:t xml:space="preserve">* </w:t>
      </w:r>
      <w:r w:rsidR="002500E0" w:rsidRPr="00A00152">
        <w:rPr>
          <w:rFonts w:ascii="Times New Roman" w:hAnsi="Times New Roman"/>
          <w:b/>
          <w:szCs w:val="24"/>
        </w:rPr>
        <w:t>Thành phần gia đình</w:t>
      </w:r>
      <w:r w:rsidR="002500E0" w:rsidRPr="00A00152">
        <w:rPr>
          <w:rFonts w:ascii="Times New Roman" w:hAnsi="Times New Roman"/>
          <w:szCs w:val="24"/>
        </w:rPr>
        <w:t xml:space="preserve">:   </w:t>
      </w:r>
      <w:r w:rsidR="0011251C" w:rsidRPr="00A00152">
        <w:rPr>
          <w:rFonts w:ascii="Times New Roman" w:hAnsi="Times New Roman"/>
          <w:szCs w:val="24"/>
        </w:rPr>
        <w:t>-</w:t>
      </w:r>
      <w:r w:rsidR="002500E0" w:rsidRPr="00A00152">
        <w:rPr>
          <w:rFonts w:ascii="Times New Roman" w:hAnsi="Times New Roman"/>
          <w:szCs w:val="24"/>
        </w:rPr>
        <w:t xml:space="preserve"> Con liệt sĩ: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       </w:t>
      </w:r>
      <w:r w:rsidR="0038025C" w:rsidRPr="00A00152">
        <w:rPr>
          <w:rFonts w:ascii="Times New Roman" w:hAnsi="Times New Roman"/>
          <w:szCs w:val="24"/>
        </w:rPr>
        <w:t xml:space="preserve">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Con thương binh loại: </w:t>
      </w:r>
    </w:p>
    <w:p w14:paraId="0C46BD92" w14:textId="07058E34" w:rsidR="002500E0" w:rsidRPr="00A00152" w:rsidRDefault="00E91CB9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1F60BDE">
          <v:rect id="_x0000_s1057" style="position:absolute;left:0;text-align:left;margin-left:376.2pt;margin-top:3.35pt;width:22.45pt;height:11.2pt;z-index:251638784"/>
        </w:pict>
      </w:r>
      <w:r w:rsidR="00AE0FC8">
        <w:rPr>
          <w:rFonts w:ascii="Times New Roman" w:hAnsi="Times New Roman"/>
          <w:noProof/>
          <w:szCs w:val="24"/>
        </w:rPr>
        <w:pict w14:anchorId="673232EA">
          <v:rect id="_x0000_s1056" style="position:absolute;left:0;text-align:left;margin-left:214.4pt;margin-top:2.25pt;width:22.45pt;height:11.2pt;z-index:251637760"/>
        </w:pic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Gia đình có hoàn cảnh khó khăn: 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38025C" w:rsidRPr="00A00152">
        <w:rPr>
          <w:rFonts w:ascii="Times New Roman" w:hAnsi="Times New Roman"/>
          <w:szCs w:val="24"/>
        </w:rPr>
        <w:t xml:space="preserve"> </w:t>
      </w:r>
      <w:r w:rsidR="007F46BC" w:rsidRPr="00A00152">
        <w:rPr>
          <w:rFonts w:ascii="Times New Roman" w:hAnsi="Times New Roman"/>
          <w:szCs w:val="24"/>
        </w:rPr>
        <w:t xml:space="preserve">  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Diện xóa đói giảm nghèo: </w:t>
      </w:r>
      <w:r w:rsidR="007F46BC" w:rsidRPr="00A00152">
        <w:rPr>
          <w:rFonts w:ascii="Times New Roman" w:hAnsi="Times New Roman"/>
          <w:szCs w:val="24"/>
        </w:rPr>
        <w:t xml:space="preserve">  </w:t>
      </w:r>
      <w:r w:rsidR="002500E0" w:rsidRPr="00A00152">
        <w:rPr>
          <w:rFonts w:ascii="Times New Roman" w:hAnsi="Times New Roman"/>
          <w:szCs w:val="24"/>
        </w:rPr>
        <w:t xml:space="preserve">       </w:t>
      </w:r>
      <w:r w:rsidR="0038025C" w:rsidRPr="00A00152">
        <w:rPr>
          <w:rFonts w:ascii="Times New Roman" w:hAnsi="Times New Roman"/>
          <w:szCs w:val="24"/>
        </w:rPr>
        <w:t xml:space="preserve">   </w:t>
      </w:r>
      <w:r w:rsidR="002500E0" w:rsidRPr="00A00152">
        <w:rPr>
          <w:rFonts w:ascii="Times New Roman" w:hAnsi="Times New Roman"/>
          <w:szCs w:val="24"/>
        </w:rPr>
        <w:t>(có giấy xác nhận)</w:t>
      </w:r>
    </w:p>
    <w:p w14:paraId="67828C4D" w14:textId="007A5520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b/>
          <w:szCs w:val="24"/>
        </w:rPr>
        <w:t xml:space="preserve">Phụ huynh xin đăng kí cho con vào học </w:t>
      </w:r>
      <w:r w:rsidRPr="00A00152">
        <w:rPr>
          <w:rFonts w:ascii="Times New Roman" w:hAnsi="Times New Roman"/>
          <w:szCs w:val="24"/>
        </w:rPr>
        <w:t xml:space="preserve"> :</w:t>
      </w:r>
      <w:r w:rsidR="00346543" w:rsidRPr="00A00152">
        <w:rPr>
          <w:rFonts w:ascii="Times New Roman" w:hAnsi="Times New Roman"/>
          <w:szCs w:val="24"/>
        </w:rPr>
        <w:t xml:space="preserve"> </w:t>
      </w:r>
      <w:r w:rsidR="00346543" w:rsidRPr="00A00152">
        <w:rPr>
          <w:rFonts w:ascii="Times New Roman" w:hAnsi="Times New Roman"/>
          <w:szCs w:val="24"/>
        </w:rPr>
        <w:fldChar w:fldCharType="begin"/>
      </w:r>
      <w:r w:rsidR="00346543" w:rsidRPr="00A00152">
        <w:rPr>
          <w:rFonts w:ascii="Times New Roman" w:hAnsi="Times New Roman"/>
          <w:szCs w:val="24"/>
        </w:rPr>
        <w:instrText>MERGEFIELD DangKyTichHop \* MERGEFORMAT</w:instrText>
      </w:r>
      <w:r w:rsidR="00346543" w:rsidRPr="00A00152">
        <w:rPr>
          <w:rFonts w:ascii="Times New Roman" w:hAnsi="Times New Roman"/>
          <w:szCs w:val="24"/>
        </w:rPr>
        <w:fldChar w:fldCharType="separate"/>
      </w:r>
      <w:r w:rsidR="00B41291" w:rsidRPr="00A00152">
        <w:rPr>
          <w:rFonts w:ascii="Times New Roman" w:hAnsi="Times New Roman"/>
          <w:szCs w:val="24"/>
        </w:rPr>
        <w:t>${</w:t>
      </w:r>
      <w:r w:rsidR="00346543" w:rsidRPr="00A00152">
        <w:rPr>
          <w:rFonts w:ascii="Times New Roman" w:hAnsi="Times New Roman"/>
          <w:szCs w:val="24"/>
        </w:rPr>
        <w:t>LoaiLopDangKy</w:t>
      </w:r>
      <w:r w:rsidR="00B41291" w:rsidRPr="00A00152">
        <w:rPr>
          <w:rFonts w:ascii="Times New Roman" w:hAnsi="Times New Roman"/>
          <w:szCs w:val="24"/>
        </w:rPr>
        <w:t>}</w:t>
      </w:r>
      <w:r w:rsidR="00346543" w:rsidRPr="00A00152">
        <w:rPr>
          <w:rFonts w:ascii="Times New Roman" w:hAnsi="Times New Roman"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 xml:space="preserve"> </w:t>
      </w:r>
      <w:r w:rsidRPr="00A00152">
        <w:rPr>
          <w:rFonts w:ascii="Times New Roman" w:hAnsi="Times New Roman"/>
          <w:szCs w:val="24"/>
        </w:rPr>
        <w:tab/>
      </w:r>
    </w:p>
    <w:tbl>
      <w:tblPr>
        <w:tblStyle w:val="TableGrid"/>
        <w:tblW w:w="1034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1530"/>
        <w:gridCol w:w="2880"/>
        <w:gridCol w:w="2250"/>
      </w:tblGrid>
      <w:tr w:rsidR="007C11A3" w:rsidRPr="00A00152" w14:paraId="0CDD6752" w14:textId="77777777" w:rsidTr="007C11A3">
        <w:tc>
          <w:tcPr>
            <w:tcW w:w="3681" w:type="dxa"/>
          </w:tcPr>
          <w:p w14:paraId="31552E66" w14:textId="77777777" w:rsidR="007C11A3" w:rsidRPr="00A00152" w:rsidRDefault="007C11A3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Lớp 1:  - Tăng cường Tiếng Anh</w:t>
            </w:r>
          </w:p>
        </w:tc>
        <w:tc>
          <w:tcPr>
            <w:tcW w:w="1530" w:type="dxa"/>
          </w:tcPr>
          <w:p w14:paraId="2BE1C9D6" w14:textId="73038452" w:rsidR="007C11A3" w:rsidRPr="00A00152" w:rsidRDefault="00AE0FC8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noProof/>
                <w:szCs w:val="24"/>
              </w:rPr>
              <w:pict w14:anchorId="684FFA20">
                <v:rect id="_x0000_s1120" style="position:absolute;margin-left:2pt;margin-top:1.6pt;width:22.45pt;height:11.2pt;z-index:251680768;mso-position-horizontal-relative:text;mso-position-vertical-relative:text"/>
              </w:pict>
            </w:r>
          </w:p>
        </w:tc>
        <w:tc>
          <w:tcPr>
            <w:tcW w:w="2880" w:type="dxa"/>
          </w:tcPr>
          <w:p w14:paraId="1008D4DC" w14:textId="77777777" w:rsidR="007C11A3" w:rsidRPr="00A00152" w:rsidRDefault="007C11A3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- L</w:t>
            </w:r>
            <w:r w:rsidRPr="00A00152">
              <w:rPr>
                <w:rFonts w:ascii="Times New Roman" w:hAnsi="Times New Roman"/>
                <w:szCs w:val="24"/>
                <w:lang w:val="vi-VN"/>
              </w:rPr>
              <w:t>ớp tiếng Anh tích hợp</w:t>
            </w:r>
          </w:p>
        </w:tc>
        <w:tc>
          <w:tcPr>
            <w:tcW w:w="2250" w:type="dxa"/>
          </w:tcPr>
          <w:p w14:paraId="3DDAC5A7" w14:textId="464BD901" w:rsidR="007C11A3" w:rsidRPr="00A00152" w:rsidRDefault="00AE0FC8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noProof/>
                <w:szCs w:val="24"/>
              </w:rPr>
              <w:pict w14:anchorId="684FFA20">
                <v:rect id="_x0000_s1121" style="position:absolute;margin-left:-1.75pt;margin-top:1.6pt;width:22.45pt;height:11.2pt;z-index:251681792;mso-position-horizontal-relative:text;mso-position-vertical-relative:text"/>
              </w:pict>
            </w:r>
          </w:p>
        </w:tc>
      </w:tr>
      <w:tr w:rsidR="007C11A3" w:rsidRPr="00A00152" w14:paraId="5596DDA5" w14:textId="77777777" w:rsidTr="007C11A3">
        <w:tc>
          <w:tcPr>
            <w:tcW w:w="5211" w:type="dxa"/>
            <w:gridSpan w:val="2"/>
          </w:tcPr>
          <w:p w14:paraId="24D16B7D" w14:textId="77777777" w:rsidR="007C11A3" w:rsidRPr="00A00152" w:rsidRDefault="007C11A3" w:rsidP="00BB263A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- </w:t>
            </w:r>
            <w:r w:rsidRPr="00A00152">
              <w:rPr>
                <w:rFonts w:ascii="Times New Roman" w:hAnsi="Times New Roman"/>
                <w:szCs w:val="24"/>
              </w:rPr>
              <w:t>Tăng cường Tiếng Anh + (Toán và Khoa học)</w:t>
            </w:r>
          </w:p>
        </w:tc>
        <w:tc>
          <w:tcPr>
            <w:tcW w:w="5130" w:type="dxa"/>
            <w:gridSpan w:val="2"/>
          </w:tcPr>
          <w:p w14:paraId="7CC9678F" w14:textId="66D0E5D6" w:rsidR="007C11A3" w:rsidRPr="00A00152" w:rsidRDefault="00AE0FC8" w:rsidP="00BB263A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>
              <w:rPr>
                <w:rFonts w:ascii="Times New Roman" w:hAnsi="Times New Roman"/>
                <w:noProof/>
                <w:szCs w:val="24"/>
              </w:rPr>
              <w:pict w14:anchorId="684FFA20">
                <v:rect id="_x0000_s1122" style="position:absolute;margin-left:-3.25pt;margin-top:2.55pt;width:22.45pt;height:11.2pt;z-index:251682816;mso-position-horizontal-relative:text;mso-position-vertical-relative:text"/>
              </w:pict>
            </w:r>
          </w:p>
        </w:tc>
      </w:tr>
    </w:tbl>
    <w:p w14:paraId="7F756258" w14:textId="77777777" w:rsidR="007C11A3" w:rsidRPr="00A00152" w:rsidRDefault="007C11A3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</w:p>
    <w:p w14:paraId="164D5698" w14:textId="76553B38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6" style="position:absolute;left:0;text-align:left;margin-left:407.05pt;margin-top:20.9pt;width:22.45pt;height:11.2pt;z-index:251685888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4" style="position:absolute;left:0;text-align:left;margin-left:153.6pt;margin-top:20.9pt;width:22.45pt;height:11.2pt;z-index:251683840"/>
        </w:pict>
      </w:r>
      <w:r w:rsidR="002500E0" w:rsidRPr="00A00152">
        <w:rPr>
          <w:rFonts w:ascii="Times New Roman" w:hAnsi="Times New Roman"/>
          <w:b/>
          <w:szCs w:val="24"/>
        </w:rPr>
        <w:t>Phần cam kết của cha mẹ học sinh</w:t>
      </w:r>
      <w:r w:rsidR="002500E0" w:rsidRPr="00A00152">
        <w:rPr>
          <w:rFonts w:ascii="Times New Roman" w:hAnsi="Times New Roman"/>
          <w:szCs w:val="24"/>
        </w:rPr>
        <w:t xml:space="preserve">: </w:t>
      </w:r>
    </w:p>
    <w:p w14:paraId="2FFFB8EC" w14:textId="2A547EE9" w:rsidR="002500E0" w:rsidRPr="00A00152" w:rsidRDefault="002500E0" w:rsidP="009815ED">
      <w:pPr>
        <w:tabs>
          <w:tab w:val="left" w:pos="4395"/>
        </w:tabs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- Có góc học tập cho con </w:t>
      </w:r>
      <w:r w:rsid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szCs w:val="24"/>
        </w:rPr>
        <w:t xml:space="preserve">  - Có đầy đủ sách vở dụng cụ học tập          </w:t>
      </w:r>
    </w:p>
    <w:p w14:paraId="0065F5F4" w14:textId="3ECDCB14" w:rsidR="002500E0" w:rsidRPr="00A00152" w:rsidRDefault="00AE0FC8" w:rsidP="009815ED">
      <w:pPr>
        <w:tabs>
          <w:tab w:val="left" w:pos="4536"/>
        </w:tabs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7" style="position:absolute;left:0;text-align:left;margin-left:453.6pt;margin-top:1.25pt;width:22.45pt;height:11.2pt;z-index:251686912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5" style="position:absolute;left:0;text-align:left;margin-left:153.6pt;margin-top:1.25pt;width:22.45pt;height:11.2pt;z-index:251684864"/>
        </w:pict>
      </w:r>
      <w:r w:rsidR="002500E0" w:rsidRPr="00A00152">
        <w:rPr>
          <w:rFonts w:ascii="Times New Roman" w:hAnsi="Times New Roman"/>
          <w:szCs w:val="24"/>
        </w:rPr>
        <w:t xml:space="preserve">- Họp phụ huynh đầy đủ              </w:t>
      </w:r>
      <w:r w:rsidR="009815ED" w:rsidRPr="00A00152">
        <w:rPr>
          <w:rFonts w:ascii="Times New Roman" w:hAnsi="Times New Roman"/>
          <w:szCs w:val="24"/>
        </w:rPr>
        <w:tab/>
      </w:r>
      <w:r w:rsidR="002500E0" w:rsidRPr="00A00152">
        <w:rPr>
          <w:rFonts w:ascii="Times New Roman" w:hAnsi="Times New Roman"/>
          <w:szCs w:val="24"/>
        </w:rPr>
        <w:t>- Tham gia tích cực hoạt động của lớp, trường</w:t>
      </w:r>
    </w:p>
    <w:p w14:paraId="6299384D" w14:textId="2CA85CCA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073" style="position:absolute;left:0;text-align:left;margin-left:384.6pt;margin-top:3.8pt;width:22.45pt;height:11.2pt;z-index:251654144"/>
        </w:pict>
      </w:r>
      <w:r w:rsidR="002500E0" w:rsidRPr="00A00152">
        <w:rPr>
          <w:rFonts w:ascii="Times New Roman" w:hAnsi="Times New Roman"/>
          <w:szCs w:val="24"/>
        </w:rPr>
        <w:t xml:space="preserve">- Thường xuyên gần gũi, quan tâm đến việc giáo dục và dạy dỗ con </w:t>
      </w:r>
    </w:p>
    <w:p w14:paraId="2B11D7B0" w14:textId="77777777" w:rsidR="0011251C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- Các cam kết khác (Phụ huynh tự ghi)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</w:t>
      </w:r>
      <w:r w:rsidR="001C7381" w:rsidRPr="00A00152">
        <w:rPr>
          <w:rFonts w:ascii="Times New Roman" w:hAnsi="Times New Roman"/>
          <w:szCs w:val="24"/>
        </w:rPr>
        <w:t>………...</w:t>
      </w:r>
      <w:r w:rsidRPr="00A00152">
        <w:rPr>
          <w:rFonts w:ascii="Times New Roman" w:hAnsi="Times New Roman"/>
          <w:szCs w:val="24"/>
        </w:rPr>
        <w:t>……</w:t>
      </w:r>
      <w:r w:rsidR="0011251C" w:rsidRPr="00A00152">
        <w:rPr>
          <w:rFonts w:ascii="Times New Roman" w:hAnsi="Times New Roman"/>
          <w:szCs w:val="24"/>
        </w:rPr>
        <w:t>…………</w:t>
      </w:r>
    </w:p>
    <w:p w14:paraId="668C4A82" w14:textId="77777777" w:rsidR="002500E0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  <w:r w:rsidR="0011251C" w:rsidRPr="00A00152">
        <w:rPr>
          <w:rFonts w:ascii="Times New Roman" w:hAnsi="Times New Roman"/>
          <w:szCs w:val="24"/>
        </w:rPr>
        <w:t>…</w:t>
      </w:r>
      <w:r w:rsidR="001C7381" w:rsidRPr="00A00152">
        <w:rPr>
          <w:rFonts w:ascii="Times New Roman" w:hAnsi="Times New Roman"/>
          <w:szCs w:val="24"/>
        </w:rPr>
        <w:t>………………</w:t>
      </w:r>
    </w:p>
    <w:p w14:paraId="2F1359AF" w14:textId="37B20654" w:rsidR="002500E0" w:rsidRPr="00A00152" w:rsidRDefault="0038025C" w:rsidP="000122E9">
      <w:pPr>
        <w:pStyle w:val="BodyTextIndent"/>
        <w:tabs>
          <w:tab w:val="center" w:pos="8505"/>
        </w:tabs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i/>
          <w:szCs w:val="24"/>
        </w:rPr>
        <w:tab/>
      </w:r>
      <w:r w:rsidR="002500E0" w:rsidRPr="00A00152">
        <w:rPr>
          <w:rFonts w:ascii="Times New Roman" w:hAnsi="Times New Roman"/>
          <w:i/>
          <w:szCs w:val="24"/>
        </w:rPr>
        <w:t>Ngày …… tháng …… năm 20</w:t>
      </w:r>
      <w:r w:rsidR="00E54299" w:rsidRPr="00A00152">
        <w:rPr>
          <w:rFonts w:ascii="Times New Roman" w:hAnsi="Times New Roman"/>
          <w:i/>
          <w:szCs w:val="24"/>
        </w:rPr>
        <w:t>2</w:t>
      </w:r>
      <w:r w:rsidR="00A869D8" w:rsidRPr="00A00152">
        <w:rPr>
          <w:rFonts w:ascii="Times New Roman" w:hAnsi="Times New Roman"/>
          <w:i/>
          <w:szCs w:val="24"/>
        </w:rPr>
        <w:t>6</w:t>
      </w:r>
    </w:p>
    <w:p w14:paraId="14645D1A" w14:textId="5E9EC63D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="008A0EF4" w:rsidRPr="00A00152">
        <w:rPr>
          <w:rFonts w:ascii="Times New Roman" w:hAnsi="Times New Roman"/>
          <w:szCs w:val="24"/>
        </w:rPr>
        <w:t>Người làm đơn</w:t>
      </w:r>
    </w:p>
    <w:p w14:paraId="69546FB5" w14:textId="77777777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i/>
          <w:szCs w:val="24"/>
        </w:rPr>
        <w:t>(Ký tên và ghi rõ họ, tên)</w:t>
      </w:r>
    </w:p>
    <w:p w14:paraId="674E549C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8B90044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77984365" w14:textId="77777777" w:rsidR="000122E9" w:rsidRPr="00A00152" w:rsidRDefault="000122E9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5C4C0359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B9EBD82" w14:textId="0F0088DA" w:rsidR="002500E0" w:rsidRPr="00BD63CD" w:rsidRDefault="00EC1B41" w:rsidP="006B4F34">
      <w:pPr>
        <w:tabs>
          <w:tab w:val="center" w:pos="8505"/>
        </w:tabs>
        <w:ind w:left="567" w:firstLine="720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BD63CD">
        <w:rPr>
          <w:rFonts w:ascii="Times New Roman" w:hAnsi="Times New Roman"/>
          <w:b/>
          <w:bCs/>
          <w:szCs w:val="24"/>
        </w:rPr>
        <w:t>${NguoiLamDon}</w:t>
      </w:r>
    </w:p>
    <w:p w14:paraId="283855F9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7FFFE886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03D8F4EE" w14:textId="77777777" w:rsidR="002500E0" w:rsidRPr="00A00152" w:rsidRDefault="002500E0" w:rsidP="008B0F68">
      <w:pPr>
        <w:pStyle w:val="BodyTextIndent2"/>
        <w:tabs>
          <w:tab w:val="center" w:pos="8505"/>
        </w:tabs>
        <w:spacing w:line="276" w:lineRule="auto"/>
        <w:ind w:left="567"/>
        <w:jc w:val="center"/>
        <w:rPr>
          <w:rFonts w:ascii="Times New Roman" w:hAnsi="Times New Roman"/>
          <w:sz w:val="24"/>
          <w:szCs w:val="24"/>
          <w:u w:val="single"/>
        </w:rPr>
      </w:pPr>
      <w:r w:rsidRPr="00A00152">
        <w:rPr>
          <w:rFonts w:ascii="Times New Roman" w:hAnsi="Times New Roman"/>
          <w:sz w:val="24"/>
          <w:szCs w:val="24"/>
          <w:u w:val="single"/>
        </w:rPr>
        <w:t>Phần ghi nhận của Hiệu trưởng trường Tiểu học Nguyễn Thị Định</w:t>
      </w:r>
    </w:p>
    <w:p w14:paraId="118C4133" w14:textId="7533C365" w:rsidR="002500E0" w:rsidRPr="009E6489" w:rsidRDefault="002500E0" w:rsidP="008B0F68">
      <w:pPr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 xml:space="preserve">         </w:t>
      </w:r>
      <w:r w:rsidRPr="00A00152">
        <w:rPr>
          <w:rFonts w:ascii="Times New Roman" w:hAnsi="Times New Roman"/>
          <w:szCs w:val="24"/>
        </w:rPr>
        <w:tab/>
        <w:t xml:space="preserve">Đồng ý nhận em: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HoVaTenHocSinh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${</w:t>
      </w:r>
      <w:r w:rsidRPr="009E6489">
        <w:rPr>
          <w:rFonts w:ascii="Times New Roman" w:hAnsi="Times New Roman"/>
          <w:b/>
          <w:bCs/>
          <w:szCs w:val="24"/>
        </w:rPr>
        <w:t>HoVaTenHocSinh</w:t>
      </w:r>
      <w:r w:rsidR="00B41291" w:rsidRPr="009E6489">
        <w:rPr>
          <w:rFonts w:ascii="Times New Roman" w:hAnsi="Times New Roman"/>
          <w:b/>
          <w:bCs/>
          <w:szCs w:val="24"/>
        </w:rPr>
        <w:t>}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ab/>
        <w:t>Sinh ngày</w:t>
      </w:r>
      <w:r w:rsidRPr="009E6489">
        <w:rPr>
          <w:rFonts w:ascii="Times New Roman" w:hAnsi="Times New Roman"/>
          <w:b/>
          <w:bCs/>
          <w:szCs w:val="24"/>
        </w:rPr>
        <w:t xml:space="preserve">: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NgaySinh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${</w:t>
      </w:r>
      <w:r w:rsidRPr="009E6489">
        <w:rPr>
          <w:rFonts w:ascii="Times New Roman" w:hAnsi="Times New Roman"/>
          <w:b/>
          <w:bCs/>
          <w:szCs w:val="24"/>
        </w:rPr>
        <w:t>NgaySinh</w:t>
      </w:r>
      <w:r w:rsidR="00B41291" w:rsidRPr="009E6489">
        <w:rPr>
          <w:rFonts w:ascii="Times New Roman" w:hAnsi="Times New Roman"/>
          <w:b/>
          <w:bCs/>
          <w:szCs w:val="24"/>
        </w:rPr>
        <w:t>}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</w:p>
    <w:p w14:paraId="4CADEE8F" w14:textId="20393608" w:rsidR="002500E0" w:rsidRPr="00A00152" w:rsidRDefault="002500E0" w:rsidP="008B0F68">
      <w:pPr>
        <w:tabs>
          <w:tab w:val="left" w:pos="1560"/>
        </w:tabs>
        <w:spacing w:line="276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Vào học lớp 1 tại trường Tiểu học Nguyễn Thị Định năm học 20</w:t>
      </w:r>
      <w:r w:rsidR="002A314F" w:rsidRPr="00A00152">
        <w:rPr>
          <w:rFonts w:ascii="Times New Roman" w:hAnsi="Times New Roman"/>
          <w:szCs w:val="24"/>
        </w:rPr>
        <w:t>2</w:t>
      </w:r>
      <w:r w:rsidR="00C81E87" w:rsidRPr="00A00152">
        <w:rPr>
          <w:rFonts w:ascii="Times New Roman" w:hAnsi="Times New Roman"/>
          <w:szCs w:val="24"/>
        </w:rPr>
        <w:t>5</w:t>
      </w:r>
      <w:r w:rsidRPr="00A00152">
        <w:rPr>
          <w:rFonts w:ascii="Times New Roman" w:hAnsi="Times New Roman"/>
          <w:szCs w:val="24"/>
        </w:rPr>
        <w:t xml:space="preserve"> -202</w:t>
      </w:r>
      <w:r w:rsidR="00C81E87" w:rsidRPr="00A00152">
        <w:rPr>
          <w:rFonts w:ascii="Times New Roman" w:hAnsi="Times New Roman"/>
          <w:szCs w:val="24"/>
        </w:rPr>
        <w:t>6</w:t>
      </w:r>
      <w:r w:rsidR="008515AB" w:rsidRPr="00A00152">
        <w:rPr>
          <w:rFonts w:ascii="Times New Roman" w:hAnsi="Times New Roman"/>
          <w:szCs w:val="24"/>
        </w:rPr>
        <w:t>.</w:t>
      </w:r>
    </w:p>
    <w:p w14:paraId="3D631510" w14:textId="6449C7F8" w:rsidR="002500E0" w:rsidRPr="00A00152" w:rsidRDefault="002500E0" w:rsidP="008B0F68">
      <w:pPr>
        <w:tabs>
          <w:tab w:val="center" w:pos="8505"/>
        </w:tabs>
        <w:spacing w:line="276" w:lineRule="auto"/>
        <w:ind w:left="567"/>
        <w:rPr>
          <w:rFonts w:ascii="Times New Roman" w:hAnsi="Times New Roman"/>
          <w:i/>
          <w:i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="00F107AD" w:rsidRPr="00A00152">
        <w:rPr>
          <w:rFonts w:ascii="Times New Roman" w:hAnsi="Times New Roman"/>
          <w:i/>
          <w:iCs/>
          <w:szCs w:val="24"/>
        </w:rPr>
        <w:t>Tân Thuận</w:t>
      </w:r>
      <w:r w:rsidR="00EE082C" w:rsidRPr="00A00152">
        <w:rPr>
          <w:rFonts w:ascii="Times New Roman" w:hAnsi="Times New Roman"/>
          <w:i/>
          <w:iCs/>
          <w:szCs w:val="24"/>
        </w:rPr>
        <w:t>, n</w:t>
      </w:r>
      <w:r w:rsidRPr="00A00152">
        <w:rPr>
          <w:rFonts w:ascii="Times New Roman" w:hAnsi="Times New Roman"/>
          <w:i/>
          <w:iCs/>
          <w:szCs w:val="24"/>
        </w:rPr>
        <w:t>gà</w:t>
      </w:r>
      <w:r w:rsidR="00EE082C" w:rsidRPr="00A00152">
        <w:rPr>
          <w:rFonts w:ascii="Times New Roman" w:hAnsi="Times New Roman"/>
          <w:i/>
          <w:iCs/>
          <w:szCs w:val="24"/>
        </w:rPr>
        <w:t>y ……</w:t>
      </w:r>
      <w:r w:rsidRPr="00A00152">
        <w:rPr>
          <w:rFonts w:ascii="Times New Roman" w:hAnsi="Times New Roman"/>
          <w:i/>
          <w:iCs/>
          <w:szCs w:val="24"/>
        </w:rPr>
        <w:t xml:space="preserve">  tháng </w:t>
      </w:r>
      <w:r w:rsidR="00EE082C" w:rsidRPr="00A00152">
        <w:rPr>
          <w:rFonts w:ascii="Times New Roman" w:hAnsi="Times New Roman"/>
          <w:i/>
          <w:iCs/>
          <w:szCs w:val="24"/>
        </w:rPr>
        <w:t>……</w:t>
      </w:r>
      <w:r w:rsidRPr="00A00152">
        <w:rPr>
          <w:rFonts w:ascii="Times New Roman" w:hAnsi="Times New Roman"/>
          <w:i/>
          <w:iCs/>
          <w:szCs w:val="24"/>
        </w:rPr>
        <w:t xml:space="preserve">  năm 20</w:t>
      </w:r>
      <w:r w:rsidR="00AE316D" w:rsidRPr="00A00152">
        <w:rPr>
          <w:rFonts w:ascii="Times New Roman" w:hAnsi="Times New Roman"/>
          <w:i/>
          <w:iCs/>
          <w:szCs w:val="24"/>
        </w:rPr>
        <w:t>2</w:t>
      </w:r>
      <w:r w:rsidR="00A16F41" w:rsidRPr="00A00152">
        <w:rPr>
          <w:rFonts w:ascii="Times New Roman" w:hAnsi="Times New Roman"/>
          <w:i/>
          <w:iCs/>
          <w:szCs w:val="24"/>
        </w:rPr>
        <w:t>6</w:t>
      </w:r>
    </w:p>
    <w:p w14:paraId="1D2BDB2F" w14:textId="22822E0D" w:rsidR="002500E0" w:rsidRPr="00A00152" w:rsidRDefault="002500E0" w:rsidP="008B0F68">
      <w:pPr>
        <w:tabs>
          <w:tab w:val="center" w:pos="8505"/>
        </w:tabs>
        <w:spacing w:line="276" w:lineRule="auto"/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b/>
          <w:bCs/>
          <w:szCs w:val="24"/>
        </w:rPr>
        <w:t xml:space="preserve">HIỆU TRƯỞNG </w:t>
      </w:r>
    </w:p>
    <w:p w14:paraId="368461C8" w14:textId="06B47B91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0FA808FB" w14:textId="68D9605F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7652FF90" w14:textId="77777777" w:rsidR="002876B4" w:rsidRPr="00A00152" w:rsidRDefault="002876B4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450C7E1A" w14:textId="77777777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</w:p>
    <w:p w14:paraId="5D7BDD47" w14:textId="028E6615" w:rsidR="002500E0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  <w:r w:rsidR="00076CA1" w:rsidRPr="00A00152">
        <w:rPr>
          <w:rFonts w:ascii="Times New Roman" w:hAnsi="Times New Roman"/>
          <w:b/>
          <w:bCs/>
          <w:szCs w:val="24"/>
        </w:rPr>
        <w:t>Hà Thanh Hải</w:t>
      </w:r>
    </w:p>
    <w:sectPr w:rsidR="002500E0" w:rsidRPr="00A00152" w:rsidSect="00A60BB6">
      <w:pgSz w:w="11909" w:h="16834" w:code="9"/>
      <w:pgMar w:top="426" w:right="427" w:bottom="284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F66B3" w14:textId="77777777" w:rsidR="00AE0FC8" w:rsidRDefault="00AE0FC8" w:rsidP="009E185D">
      <w:r>
        <w:separator/>
      </w:r>
    </w:p>
  </w:endnote>
  <w:endnote w:type="continuationSeparator" w:id="0">
    <w:p w14:paraId="7A08E25E" w14:textId="77777777" w:rsidR="00AE0FC8" w:rsidRDefault="00AE0FC8" w:rsidP="009E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Centur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Book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909AC" w14:textId="77777777" w:rsidR="00AE0FC8" w:rsidRDefault="00AE0FC8" w:rsidP="009E185D">
      <w:r>
        <w:separator/>
      </w:r>
    </w:p>
  </w:footnote>
  <w:footnote w:type="continuationSeparator" w:id="0">
    <w:p w14:paraId="4A378A90" w14:textId="77777777" w:rsidR="00AE0FC8" w:rsidRDefault="00AE0FC8" w:rsidP="009E1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1FB"/>
    <w:multiLevelType w:val="hybridMultilevel"/>
    <w:tmpl w:val="F76226BC"/>
    <w:lvl w:ilvl="0" w:tplc="CB10E04A"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86082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nhập liệu$'`"/>
    <w:activeRecord w:val="-1"/>
    <w:odso>
      <w:udl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nhập liệu$'"/>
      <w:src r:id="rId2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639"/>
    <w:rsid w:val="000001D6"/>
    <w:rsid w:val="0000078A"/>
    <w:rsid w:val="00000790"/>
    <w:rsid w:val="0000187A"/>
    <w:rsid w:val="000032C8"/>
    <w:rsid w:val="00003906"/>
    <w:rsid w:val="00004047"/>
    <w:rsid w:val="000042C6"/>
    <w:rsid w:val="00004C52"/>
    <w:rsid w:val="00004FF9"/>
    <w:rsid w:val="00007121"/>
    <w:rsid w:val="00007700"/>
    <w:rsid w:val="00007A56"/>
    <w:rsid w:val="000114C8"/>
    <w:rsid w:val="00011B12"/>
    <w:rsid w:val="000122E9"/>
    <w:rsid w:val="00013D8D"/>
    <w:rsid w:val="00015ED1"/>
    <w:rsid w:val="00015EE8"/>
    <w:rsid w:val="00016BF5"/>
    <w:rsid w:val="00017331"/>
    <w:rsid w:val="00022D7B"/>
    <w:rsid w:val="00024666"/>
    <w:rsid w:val="0002533A"/>
    <w:rsid w:val="00025BC6"/>
    <w:rsid w:val="00027A6B"/>
    <w:rsid w:val="0003046E"/>
    <w:rsid w:val="0003228A"/>
    <w:rsid w:val="00032A6B"/>
    <w:rsid w:val="00034FBF"/>
    <w:rsid w:val="00036491"/>
    <w:rsid w:val="0003705C"/>
    <w:rsid w:val="00037E5C"/>
    <w:rsid w:val="00040B52"/>
    <w:rsid w:val="00040E96"/>
    <w:rsid w:val="00041821"/>
    <w:rsid w:val="0004341E"/>
    <w:rsid w:val="00045272"/>
    <w:rsid w:val="00046029"/>
    <w:rsid w:val="0005130E"/>
    <w:rsid w:val="00051DB6"/>
    <w:rsid w:val="00052990"/>
    <w:rsid w:val="00052CF4"/>
    <w:rsid w:val="00054AA3"/>
    <w:rsid w:val="00055521"/>
    <w:rsid w:val="00055988"/>
    <w:rsid w:val="0005655A"/>
    <w:rsid w:val="00057173"/>
    <w:rsid w:val="00061E4A"/>
    <w:rsid w:val="00063242"/>
    <w:rsid w:val="00063661"/>
    <w:rsid w:val="00066F74"/>
    <w:rsid w:val="00066FE9"/>
    <w:rsid w:val="000702D4"/>
    <w:rsid w:val="00070D10"/>
    <w:rsid w:val="00070FF6"/>
    <w:rsid w:val="00071FB8"/>
    <w:rsid w:val="00075124"/>
    <w:rsid w:val="00076CA1"/>
    <w:rsid w:val="00076E5A"/>
    <w:rsid w:val="000770D5"/>
    <w:rsid w:val="000804D1"/>
    <w:rsid w:val="00081493"/>
    <w:rsid w:val="00081D8C"/>
    <w:rsid w:val="000845B2"/>
    <w:rsid w:val="00084743"/>
    <w:rsid w:val="00084DD0"/>
    <w:rsid w:val="00085791"/>
    <w:rsid w:val="00085A71"/>
    <w:rsid w:val="00085F25"/>
    <w:rsid w:val="000921DA"/>
    <w:rsid w:val="00092222"/>
    <w:rsid w:val="000934E8"/>
    <w:rsid w:val="0009611C"/>
    <w:rsid w:val="000A11CA"/>
    <w:rsid w:val="000A2508"/>
    <w:rsid w:val="000A4230"/>
    <w:rsid w:val="000A4357"/>
    <w:rsid w:val="000A5481"/>
    <w:rsid w:val="000A56C3"/>
    <w:rsid w:val="000A5B1A"/>
    <w:rsid w:val="000A6ED2"/>
    <w:rsid w:val="000A715B"/>
    <w:rsid w:val="000A761E"/>
    <w:rsid w:val="000B160B"/>
    <w:rsid w:val="000B1D1D"/>
    <w:rsid w:val="000B48BE"/>
    <w:rsid w:val="000B49FB"/>
    <w:rsid w:val="000B4BBC"/>
    <w:rsid w:val="000B7617"/>
    <w:rsid w:val="000C0474"/>
    <w:rsid w:val="000C0EC7"/>
    <w:rsid w:val="000C1009"/>
    <w:rsid w:val="000C107B"/>
    <w:rsid w:val="000C3ED5"/>
    <w:rsid w:val="000C6D4D"/>
    <w:rsid w:val="000D0639"/>
    <w:rsid w:val="000D100E"/>
    <w:rsid w:val="000D3262"/>
    <w:rsid w:val="000D35C5"/>
    <w:rsid w:val="000D4007"/>
    <w:rsid w:val="000D4982"/>
    <w:rsid w:val="000E0F7C"/>
    <w:rsid w:val="000E244C"/>
    <w:rsid w:val="000E2D06"/>
    <w:rsid w:val="000E39FA"/>
    <w:rsid w:val="000E4BB4"/>
    <w:rsid w:val="000E68AC"/>
    <w:rsid w:val="000F4238"/>
    <w:rsid w:val="000F5B96"/>
    <w:rsid w:val="000F675F"/>
    <w:rsid w:val="000F71D9"/>
    <w:rsid w:val="000F721A"/>
    <w:rsid w:val="00102751"/>
    <w:rsid w:val="00103A51"/>
    <w:rsid w:val="00104B65"/>
    <w:rsid w:val="0010539C"/>
    <w:rsid w:val="001112A3"/>
    <w:rsid w:val="00112143"/>
    <w:rsid w:val="0011251C"/>
    <w:rsid w:val="00112D99"/>
    <w:rsid w:val="00112E44"/>
    <w:rsid w:val="0011537A"/>
    <w:rsid w:val="00116D0C"/>
    <w:rsid w:val="00120497"/>
    <w:rsid w:val="00122DB5"/>
    <w:rsid w:val="00123765"/>
    <w:rsid w:val="001258BD"/>
    <w:rsid w:val="00125B04"/>
    <w:rsid w:val="00125D63"/>
    <w:rsid w:val="0013444B"/>
    <w:rsid w:val="00144980"/>
    <w:rsid w:val="00146676"/>
    <w:rsid w:val="00147AAB"/>
    <w:rsid w:val="00154942"/>
    <w:rsid w:val="00154B63"/>
    <w:rsid w:val="0015728F"/>
    <w:rsid w:val="00160487"/>
    <w:rsid w:val="001608BE"/>
    <w:rsid w:val="001629BE"/>
    <w:rsid w:val="001648F6"/>
    <w:rsid w:val="001664D5"/>
    <w:rsid w:val="00166E84"/>
    <w:rsid w:val="0016759A"/>
    <w:rsid w:val="00172906"/>
    <w:rsid w:val="001740A7"/>
    <w:rsid w:val="0017713A"/>
    <w:rsid w:val="001772EE"/>
    <w:rsid w:val="0018069E"/>
    <w:rsid w:val="00180C1C"/>
    <w:rsid w:val="001847B5"/>
    <w:rsid w:val="00185832"/>
    <w:rsid w:val="001858D5"/>
    <w:rsid w:val="001861DD"/>
    <w:rsid w:val="001862D8"/>
    <w:rsid w:val="001865FC"/>
    <w:rsid w:val="0018729D"/>
    <w:rsid w:val="0019109B"/>
    <w:rsid w:val="00191518"/>
    <w:rsid w:val="00194781"/>
    <w:rsid w:val="00195CCC"/>
    <w:rsid w:val="00197F2E"/>
    <w:rsid w:val="001A15FF"/>
    <w:rsid w:val="001A6588"/>
    <w:rsid w:val="001A769F"/>
    <w:rsid w:val="001B0385"/>
    <w:rsid w:val="001B2C93"/>
    <w:rsid w:val="001B572E"/>
    <w:rsid w:val="001B5F92"/>
    <w:rsid w:val="001B711A"/>
    <w:rsid w:val="001B739F"/>
    <w:rsid w:val="001B7FC0"/>
    <w:rsid w:val="001C3824"/>
    <w:rsid w:val="001C5FC3"/>
    <w:rsid w:val="001C7381"/>
    <w:rsid w:val="001D01A8"/>
    <w:rsid w:val="001D07EF"/>
    <w:rsid w:val="001D2BCF"/>
    <w:rsid w:val="001D3E7B"/>
    <w:rsid w:val="001D3FFA"/>
    <w:rsid w:val="001D473F"/>
    <w:rsid w:val="001D5351"/>
    <w:rsid w:val="001D6A20"/>
    <w:rsid w:val="001E1A0C"/>
    <w:rsid w:val="001E373F"/>
    <w:rsid w:val="001E3EF9"/>
    <w:rsid w:val="001E4C9D"/>
    <w:rsid w:val="001E6863"/>
    <w:rsid w:val="001E69C1"/>
    <w:rsid w:val="001F1E63"/>
    <w:rsid w:val="001F2700"/>
    <w:rsid w:val="001F2816"/>
    <w:rsid w:val="001F482E"/>
    <w:rsid w:val="002021D9"/>
    <w:rsid w:val="002030E4"/>
    <w:rsid w:val="00204A9F"/>
    <w:rsid w:val="0020562A"/>
    <w:rsid w:val="00210219"/>
    <w:rsid w:val="0021163D"/>
    <w:rsid w:val="002125C4"/>
    <w:rsid w:val="0021350C"/>
    <w:rsid w:val="0021369B"/>
    <w:rsid w:val="0021577C"/>
    <w:rsid w:val="00215F59"/>
    <w:rsid w:val="00217715"/>
    <w:rsid w:val="00217780"/>
    <w:rsid w:val="00217B93"/>
    <w:rsid w:val="002236E8"/>
    <w:rsid w:val="002246B2"/>
    <w:rsid w:val="00227FB8"/>
    <w:rsid w:val="002305D6"/>
    <w:rsid w:val="00230DE6"/>
    <w:rsid w:val="00230EC7"/>
    <w:rsid w:val="00233C6B"/>
    <w:rsid w:val="002343A3"/>
    <w:rsid w:val="0023464C"/>
    <w:rsid w:val="00236A33"/>
    <w:rsid w:val="00237BA2"/>
    <w:rsid w:val="00240CB5"/>
    <w:rsid w:val="00240E81"/>
    <w:rsid w:val="00242DE1"/>
    <w:rsid w:val="002438A2"/>
    <w:rsid w:val="002439E9"/>
    <w:rsid w:val="00246965"/>
    <w:rsid w:val="002500E0"/>
    <w:rsid w:val="00251B9B"/>
    <w:rsid w:val="00251F1C"/>
    <w:rsid w:val="0025442A"/>
    <w:rsid w:val="0025545A"/>
    <w:rsid w:val="002634D1"/>
    <w:rsid w:val="00263EFF"/>
    <w:rsid w:val="00265CAB"/>
    <w:rsid w:val="00271227"/>
    <w:rsid w:val="0027181D"/>
    <w:rsid w:val="002720A5"/>
    <w:rsid w:val="002733F0"/>
    <w:rsid w:val="00273A14"/>
    <w:rsid w:val="00273B89"/>
    <w:rsid w:val="002750DD"/>
    <w:rsid w:val="002751B2"/>
    <w:rsid w:val="002778C8"/>
    <w:rsid w:val="00277D20"/>
    <w:rsid w:val="00280DE1"/>
    <w:rsid w:val="002831CD"/>
    <w:rsid w:val="00283628"/>
    <w:rsid w:val="00284274"/>
    <w:rsid w:val="0028491B"/>
    <w:rsid w:val="002876B4"/>
    <w:rsid w:val="002879BE"/>
    <w:rsid w:val="00287BFF"/>
    <w:rsid w:val="002903FB"/>
    <w:rsid w:val="002928D5"/>
    <w:rsid w:val="00292E1A"/>
    <w:rsid w:val="0029382F"/>
    <w:rsid w:val="0029387D"/>
    <w:rsid w:val="00293E3F"/>
    <w:rsid w:val="002971BF"/>
    <w:rsid w:val="00297E3A"/>
    <w:rsid w:val="002A29F6"/>
    <w:rsid w:val="002A314F"/>
    <w:rsid w:val="002A678D"/>
    <w:rsid w:val="002B20E5"/>
    <w:rsid w:val="002B465C"/>
    <w:rsid w:val="002C0EB7"/>
    <w:rsid w:val="002C120E"/>
    <w:rsid w:val="002C27A3"/>
    <w:rsid w:val="002C4D1F"/>
    <w:rsid w:val="002C5D00"/>
    <w:rsid w:val="002C7C11"/>
    <w:rsid w:val="002C7DCB"/>
    <w:rsid w:val="002D01BF"/>
    <w:rsid w:val="002D03B0"/>
    <w:rsid w:val="002D355C"/>
    <w:rsid w:val="002D3C31"/>
    <w:rsid w:val="002D6D29"/>
    <w:rsid w:val="002E082D"/>
    <w:rsid w:val="002E2C5A"/>
    <w:rsid w:val="002E3318"/>
    <w:rsid w:val="002E4831"/>
    <w:rsid w:val="002E4DD8"/>
    <w:rsid w:val="002F0EAE"/>
    <w:rsid w:val="002F6B8D"/>
    <w:rsid w:val="002F73F0"/>
    <w:rsid w:val="002F761A"/>
    <w:rsid w:val="003004A5"/>
    <w:rsid w:val="003010CC"/>
    <w:rsid w:val="00301E18"/>
    <w:rsid w:val="0030212B"/>
    <w:rsid w:val="00302878"/>
    <w:rsid w:val="003049A5"/>
    <w:rsid w:val="00304DEB"/>
    <w:rsid w:val="003064A8"/>
    <w:rsid w:val="00306727"/>
    <w:rsid w:val="00312C80"/>
    <w:rsid w:val="00314988"/>
    <w:rsid w:val="00320FB8"/>
    <w:rsid w:val="00322509"/>
    <w:rsid w:val="00322807"/>
    <w:rsid w:val="0032661A"/>
    <w:rsid w:val="00330A39"/>
    <w:rsid w:val="00331E8A"/>
    <w:rsid w:val="0033512B"/>
    <w:rsid w:val="0033782E"/>
    <w:rsid w:val="00337F55"/>
    <w:rsid w:val="00342719"/>
    <w:rsid w:val="00343CB4"/>
    <w:rsid w:val="00346543"/>
    <w:rsid w:val="00346CC0"/>
    <w:rsid w:val="00353780"/>
    <w:rsid w:val="00355B04"/>
    <w:rsid w:val="00357709"/>
    <w:rsid w:val="003623E7"/>
    <w:rsid w:val="00363A2E"/>
    <w:rsid w:val="0036446E"/>
    <w:rsid w:val="0036501E"/>
    <w:rsid w:val="00365656"/>
    <w:rsid w:val="00365A5E"/>
    <w:rsid w:val="003722B4"/>
    <w:rsid w:val="003764E0"/>
    <w:rsid w:val="00377364"/>
    <w:rsid w:val="00377C3D"/>
    <w:rsid w:val="0038025C"/>
    <w:rsid w:val="00382F1D"/>
    <w:rsid w:val="00385C5A"/>
    <w:rsid w:val="00390846"/>
    <w:rsid w:val="00391AE8"/>
    <w:rsid w:val="003921D6"/>
    <w:rsid w:val="00393F40"/>
    <w:rsid w:val="003942E7"/>
    <w:rsid w:val="003A1988"/>
    <w:rsid w:val="003A25A8"/>
    <w:rsid w:val="003A25F7"/>
    <w:rsid w:val="003A3433"/>
    <w:rsid w:val="003A53D3"/>
    <w:rsid w:val="003A576B"/>
    <w:rsid w:val="003B1C05"/>
    <w:rsid w:val="003B6178"/>
    <w:rsid w:val="003B6CD2"/>
    <w:rsid w:val="003B7848"/>
    <w:rsid w:val="003C1BC5"/>
    <w:rsid w:val="003C252C"/>
    <w:rsid w:val="003C32F0"/>
    <w:rsid w:val="003C3AD1"/>
    <w:rsid w:val="003C3F90"/>
    <w:rsid w:val="003C4731"/>
    <w:rsid w:val="003D0F2E"/>
    <w:rsid w:val="003D2B24"/>
    <w:rsid w:val="003D66FA"/>
    <w:rsid w:val="003D72B7"/>
    <w:rsid w:val="003E043D"/>
    <w:rsid w:val="003E06D4"/>
    <w:rsid w:val="003E1005"/>
    <w:rsid w:val="003E1E0C"/>
    <w:rsid w:val="003E35EE"/>
    <w:rsid w:val="003E3E73"/>
    <w:rsid w:val="003E6218"/>
    <w:rsid w:val="003E6FB4"/>
    <w:rsid w:val="003F0827"/>
    <w:rsid w:val="003F111C"/>
    <w:rsid w:val="003F2D51"/>
    <w:rsid w:val="003F4853"/>
    <w:rsid w:val="004035A2"/>
    <w:rsid w:val="00404201"/>
    <w:rsid w:val="00405A18"/>
    <w:rsid w:val="0041073A"/>
    <w:rsid w:val="00417B45"/>
    <w:rsid w:val="004209B5"/>
    <w:rsid w:val="004221A7"/>
    <w:rsid w:val="0042260A"/>
    <w:rsid w:val="00423BD0"/>
    <w:rsid w:val="004243AB"/>
    <w:rsid w:val="00433EC7"/>
    <w:rsid w:val="00437E06"/>
    <w:rsid w:val="00437FCE"/>
    <w:rsid w:val="00440806"/>
    <w:rsid w:val="00441304"/>
    <w:rsid w:val="00445172"/>
    <w:rsid w:val="004478A5"/>
    <w:rsid w:val="004514A2"/>
    <w:rsid w:val="0045168E"/>
    <w:rsid w:val="004547F4"/>
    <w:rsid w:val="00457AD0"/>
    <w:rsid w:val="00460A42"/>
    <w:rsid w:val="00461E9B"/>
    <w:rsid w:val="00464937"/>
    <w:rsid w:val="004719F3"/>
    <w:rsid w:val="00472928"/>
    <w:rsid w:val="004731E8"/>
    <w:rsid w:val="00473DB6"/>
    <w:rsid w:val="00474B1F"/>
    <w:rsid w:val="004755C1"/>
    <w:rsid w:val="00475A0C"/>
    <w:rsid w:val="00477953"/>
    <w:rsid w:val="00477A23"/>
    <w:rsid w:val="004806CC"/>
    <w:rsid w:val="004826A4"/>
    <w:rsid w:val="00483D7C"/>
    <w:rsid w:val="00484321"/>
    <w:rsid w:val="0048454B"/>
    <w:rsid w:val="00485D92"/>
    <w:rsid w:val="004868E0"/>
    <w:rsid w:val="00490267"/>
    <w:rsid w:val="00490F15"/>
    <w:rsid w:val="004911D1"/>
    <w:rsid w:val="0049305B"/>
    <w:rsid w:val="00497801"/>
    <w:rsid w:val="004A2D0C"/>
    <w:rsid w:val="004A37A6"/>
    <w:rsid w:val="004A4551"/>
    <w:rsid w:val="004A77D6"/>
    <w:rsid w:val="004A77FD"/>
    <w:rsid w:val="004B0767"/>
    <w:rsid w:val="004B1743"/>
    <w:rsid w:val="004B2E72"/>
    <w:rsid w:val="004B31D8"/>
    <w:rsid w:val="004C5A32"/>
    <w:rsid w:val="004C63A6"/>
    <w:rsid w:val="004C695A"/>
    <w:rsid w:val="004D03D2"/>
    <w:rsid w:val="004D601B"/>
    <w:rsid w:val="004D6D13"/>
    <w:rsid w:val="004E0672"/>
    <w:rsid w:val="004E0FC6"/>
    <w:rsid w:val="004E5573"/>
    <w:rsid w:val="004E5821"/>
    <w:rsid w:val="004F0B36"/>
    <w:rsid w:val="004F0E69"/>
    <w:rsid w:val="004F27FB"/>
    <w:rsid w:val="004F44A9"/>
    <w:rsid w:val="004F63DF"/>
    <w:rsid w:val="004F7521"/>
    <w:rsid w:val="00500408"/>
    <w:rsid w:val="0050086E"/>
    <w:rsid w:val="00501532"/>
    <w:rsid w:val="00504F73"/>
    <w:rsid w:val="00505212"/>
    <w:rsid w:val="00505C9E"/>
    <w:rsid w:val="00506009"/>
    <w:rsid w:val="00506ACC"/>
    <w:rsid w:val="00506C3E"/>
    <w:rsid w:val="00515E6D"/>
    <w:rsid w:val="00516220"/>
    <w:rsid w:val="005166DF"/>
    <w:rsid w:val="00516E01"/>
    <w:rsid w:val="00516F82"/>
    <w:rsid w:val="00523F5A"/>
    <w:rsid w:val="00524B98"/>
    <w:rsid w:val="00524BD7"/>
    <w:rsid w:val="005252F0"/>
    <w:rsid w:val="00526AE2"/>
    <w:rsid w:val="005276B0"/>
    <w:rsid w:val="00527E5B"/>
    <w:rsid w:val="00531210"/>
    <w:rsid w:val="00531611"/>
    <w:rsid w:val="00532C72"/>
    <w:rsid w:val="00533F48"/>
    <w:rsid w:val="005349CE"/>
    <w:rsid w:val="005352D6"/>
    <w:rsid w:val="00536288"/>
    <w:rsid w:val="00537FD6"/>
    <w:rsid w:val="0054019B"/>
    <w:rsid w:val="00540298"/>
    <w:rsid w:val="00542B86"/>
    <w:rsid w:val="00542F70"/>
    <w:rsid w:val="0054338D"/>
    <w:rsid w:val="00543D1B"/>
    <w:rsid w:val="00546367"/>
    <w:rsid w:val="0054660C"/>
    <w:rsid w:val="005504AA"/>
    <w:rsid w:val="0055422D"/>
    <w:rsid w:val="0055529E"/>
    <w:rsid w:val="00556164"/>
    <w:rsid w:val="00563AFF"/>
    <w:rsid w:val="00566F14"/>
    <w:rsid w:val="005711D6"/>
    <w:rsid w:val="0057605E"/>
    <w:rsid w:val="005808DB"/>
    <w:rsid w:val="0058291C"/>
    <w:rsid w:val="005837A4"/>
    <w:rsid w:val="00583D7C"/>
    <w:rsid w:val="00584437"/>
    <w:rsid w:val="005853D9"/>
    <w:rsid w:val="00590AB2"/>
    <w:rsid w:val="0059217D"/>
    <w:rsid w:val="005926B6"/>
    <w:rsid w:val="00595344"/>
    <w:rsid w:val="00595887"/>
    <w:rsid w:val="00597B86"/>
    <w:rsid w:val="00597F19"/>
    <w:rsid w:val="005A0251"/>
    <w:rsid w:val="005A0625"/>
    <w:rsid w:val="005A12A3"/>
    <w:rsid w:val="005A3235"/>
    <w:rsid w:val="005A3BDD"/>
    <w:rsid w:val="005A482F"/>
    <w:rsid w:val="005A5C5C"/>
    <w:rsid w:val="005A7432"/>
    <w:rsid w:val="005B6506"/>
    <w:rsid w:val="005C195C"/>
    <w:rsid w:val="005C31F1"/>
    <w:rsid w:val="005C49D6"/>
    <w:rsid w:val="005C4A92"/>
    <w:rsid w:val="005C596F"/>
    <w:rsid w:val="005C59C7"/>
    <w:rsid w:val="005D0681"/>
    <w:rsid w:val="005D11AB"/>
    <w:rsid w:val="005D14A9"/>
    <w:rsid w:val="005D18AF"/>
    <w:rsid w:val="005D344D"/>
    <w:rsid w:val="005D4B8C"/>
    <w:rsid w:val="005D60E5"/>
    <w:rsid w:val="005D7269"/>
    <w:rsid w:val="005D7EA8"/>
    <w:rsid w:val="005E18BE"/>
    <w:rsid w:val="005E1BA1"/>
    <w:rsid w:val="005E23F5"/>
    <w:rsid w:val="005E2D45"/>
    <w:rsid w:val="005E71AB"/>
    <w:rsid w:val="005E7756"/>
    <w:rsid w:val="005F2DC4"/>
    <w:rsid w:val="005F49D5"/>
    <w:rsid w:val="005F5F84"/>
    <w:rsid w:val="005F6936"/>
    <w:rsid w:val="005F6EAE"/>
    <w:rsid w:val="0060119D"/>
    <w:rsid w:val="006011DA"/>
    <w:rsid w:val="0060202F"/>
    <w:rsid w:val="006024E7"/>
    <w:rsid w:val="00604471"/>
    <w:rsid w:val="00605462"/>
    <w:rsid w:val="006066A2"/>
    <w:rsid w:val="00606E92"/>
    <w:rsid w:val="00612477"/>
    <w:rsid w:val="00613163"/>
    <w:rsid w:val="00613562"/>
    <w:rsid w:val="0062066B"/>
    <w:rsid w:val="00623EA0"/>
    <w:rsid w:val="00625584"/>
    <w:rsid w:val="00627415"/>
    <w:rsid w:val="0063024D"/>
    <w:rsid w:val="00631996"/>
    <w:rsid w:val="00633429"/>
    <w:rsid w:val="00634137"/>
    <w:rsid w:val="00634171"/>
    <w:rsid w:val="00634237"/>
    <w:rsid w:val="0063524B"/>
    <w:rsid w:val="00640EDB"/>
    <w:rsid w:val="00641C0B"/>
    <w:rsid w:val="00643188"/>
    <w:rsid w:val="00645C0C"/>
    <w:rsid w:val="0064705D"/>
    <w:rsid w:val="0064737E"/>
    <w:rsid w:val="00650DD8"/>
    <w:rsid w:val="006516A6"/>
    <w:rsid w:val="0065413F"/>
    <w:rsid w:val="006553C1"/>
    <w:rsid w:val="00656543"/>
    <w:rsid w:val="00657072"/>
    <w:rsid w:val="00660BD7"/>
    <w:rsid w:val="006624CC"/>
    <w:rsid w:val="00665957"/>
    <w:rsid w:val="00670188"/>
    <w:rsid w:val="006708B2"/>
    <w:rsid w:val="00670CC0"/>
    <w:rsid w:val="00671D9E"/>
    <w:rsid w:val="00673854"/>
    <w:rsid w:val="00673E3B"/>
    <w:rsid w:val="0067625F"/>
    <w:rsid w:val="006775C8"/>
    <w:rsid w:val="006776D2"/>
    <w:rsid w:val="006776D6"/>
    <w:rsid w:val="0068363D"/>
    <w:rsid w:val="006842CC"/>
    <w:rsid w:val="00686D09"/>
    <w:rsid w:val="006900C5"/>
    <w:rsid w:val="00690924"/>
    <w:rsid w:val="00691038"/>
    <w:rsid w:val="006942C6"/>
    <w:rsid w:val="00694501"/>
    <w:rsid w:val="0069605B"/>
    <w:rsid w:val="00697654"/>
    <w:rsid w:val="006979B1"/>
    <w:rsid w:val="006A244B"/>
    <w:rsid w:val="006A53F7"/>
    <w:rsid w:val="006B14E3"/>
    <w:rsid w:val="006B2EBF"/>
    <w:rsid w:val="006B3B29"/>
    <w:rsid w:val="006B3DFA"/>
    <w:rsid w:val="006B4F34"/>
    <w:rsid w:val="006B56E0"/>
    <w:rsid w:val="006B5DBD"/>
    <w:rsid w:val="006B625F"/>
    <w:rsid w:val="006C0EDF"/>
    <w:rsid w:val="006C148D"/>
    <w:rsid w:val="006C2633"/>
    <w:rsid w:val="006C363D"/>
    <w:rsid w:val="006C37C4"/>
    <w:rsid w:val="006C4F77"/>
    <w:rsid w:val="006C5E38"/>
    <w:rsid w:val="006E0121"/>
    <w:rsid w:val="006E02CF"/>
    <w:rsid w:val="006E0E4A"/>
    <w:rsid w:val="006E1EFC"/>
    <w:rsid w:val="006E48ED"/>
    <w:rsid w:val="006E72D4"/>
    <w:rsid w:val="006F06D3"/>
    <w:rsid w:val="006F1404"/>
    <w:rsid w:val="006F37D7"/>
    <w:rsid w:val="006F5560"/>
    <w:rsid w:val="006F7A25"/>
    <w:rsid w:val="00700037"/>
    <w:rsid w:val="007044EB"/>
    <w:rsid w:val="00710117"/>
    <w:rsid w:val="00712579"/>
    <w:rsid w:val="00726B46"/>
    <w:rsid w:val="00730792"/>
    <w:rsid w:val="00732837"/>
    <w:rsid w:val="00735C94"/>
    <w:rsid w:val="00737988"/>
    <w:rsid w:val="00740F1F"/>
    <w:rsid w:val="00742252"/>
    <w:rsid w:val="00743EE8"/>
    <w:rsid w:val="0074403F"/>
    <w:rsid w:val="00745B46"/>
    <w:rsid w:val="007479B2"/>
    <w:rsid w:val="00747CFA"/>
    <w:rsid w:val="00750EEA"/>
    <w:rsid w:val="007517DF"/>
    <w:rsid w:val="00752588"/>
    <w:rsid w:val="00752CB6"/>
    <w:rsid w:val="00753962"/>
    <w:rsid w:val="00757ECF"/>
    <w:rsid w:val="0076048D"/>
    <w:rsid w:val="00760B8F"/>
    <w:rsid w:val="00760CD5"/>
    <w:rsid w:val="00763127"/>
    <w:rsid w:val="0076321E"/>
    <w:rsid w:val="00763553"/>
    <w:rsid w:val="00764008"/>
    <w:rsid w:val="00764522"/>
    <w:rsid w:val="007661C2"/>
    <w:rsid w:val="007664AE"/>
    <w:rsid w:val="00766A12"/>
    <w:rsid w:val="00767173"/>
    <w:rsid w:val="00770D45"/>
    <w:rsid w:val="007719E9"/>
    <w:rsid w:val="00773439"/>
    <w:rsid w:val="007756CC"/>
    <w:rsid w:val="00775861"/>
    <w:rsid w:val="0077665E"/>
    <w:rsid w:val="0077678D"/>
    <w:rsid w:val="00781ED5"/>
    <w:rsid w:val="0078227D"/>
    <w:rsid w:val="0078277C"/>
    <w:rsid w:val="00783126"/>
    <w:rsid w:val="00784B83"/>
    <w:rsid w:val="00784C1E"/>
    <w:rsid w:val="00787A91"/>
    <w:rsid w:val="00787F11"/>
    <w:rsid w:val="00792949"/>
    <w:rsid w:val="00796923"/>
    <w:rsid w:val="00796EB0"/>
    <w:rsid w:val="007974EC"/>
    <w:rsid w:val="007975C9"/>
    <w:rsid w:val="0079799F"/>
    <w:rsid w:val="007A040B"/>
    <w:rsid w:val="007A40AB"/>
    <w:rsid w:val="007A45AB"/>
    <w:rsid w:val="007B1A34"/>
    <w:rsid w:val="007B1A59"/>
    <w:rsid w:val="007B33DC"/>
    <w:rsid w:val="007B44C3"/>
    <w:rsid w:val="007C0AF4"/>
    <w:rsid w:val="007C0B67"/>
    <w:rsid w:val="007C11A3"/>
    <w:rsid w:val="007C4264"/>
    <w:rsid w:val="007C4768"/>
    <w:rsid w:val="007C4A1B"/>
    <w:rsid w:val="007C68D7"/>
    <w:rsid w:val="007C6DB6"/>
    <w:rsid w:val="007C7A06"/>
    <w:rsid w:val="007D0034"/>
    <w:rsid w:val="007D09D9"/>
    <w:rsid w:val="007D1CAA"/>
    <w:rsid w:val="007D2B01"/>
    <w:rsid w:val="007D49E0"/>
    <w:rsid w:val="007D5FDE"/>
    <w:rsid w:val="007F01EB"/>
    <w:rsid w:val="007F0CCF"/>
    <w:rsid w:val="007F0EA0"/>
    <w:rsid w:val="007F2FA7"/>
    <w:rsid w:val="007F46BC"/>
    <w:rsid w:val="007F6FF6"/>
    <w:rsid w:val="00800357"/>
    <w:rsid w:val="008020A0"/>
    <w:rsid w:val="00803E4E"/>
    <w:rsid w:val="0080486D"/>
    <w:rsid w:val="008072D2"/>
    <w:rsid w:val="0080740F"/>
    <w:rsid w:val="00807C3D"/>
    <w:rsid w:val="00810007"/>
    <w:rsid w:val="00810773"/>
    <w:rsid w:val="008135D2"/>
    <w:rsid w:val="00815917"/>
    <w:rsid w:val="00816AE7"/>
    <w:rsid w:val="00821A56"/>
    <w:rsid w:val="008251F8"/>
    <w:rsid w:val="00825C5B"/>
    <w:rsid w:val="008324E2"/>
    <w:rsid w:val="0083436F"/>
    <w:rsid w:val="00834649"/>
    <w:rsid w:val="00834CDE"/>
    <w:rsid w:val="00834EBE"/>
    <w:rsid w:val="00835A4C"/>
    <w:rsid w:val="0083636E"/>
    <w:rsid w:val="00836A57"/>
    <w:rsid w:val="0084004B"/>
    <w:rsid w:val="008413F7"/>
    <w:rsid w:val="008439F4"/>
    <w:rsid w:val="008478DD"/>
    <w:rsid w:val="00847D63"/>
    <w:rsid w:val="008500A5"/>
    <w:rsid w:val="008515AB"/>
    <w:rsid w:val="00852803"/>
    <w:rsid w:val="008536E3"/>
    <w:rsid w:val="008565BD"/>
    <w:rsid w:val="0086126B"/>
    <w:rsid w:val="00861CBF"/>
    <w:rsid w:val="00863A73"/>
    <w:rsid w:val="00865A54"/>
    <w:rsid w:val="0087088B"/>
    <w:rsid w:val="008708FD"/>
    <w:rsid w:val="00871C09"/>
    <w:rsid w:val="00873F71"/>
    <w:rsid w:val="00874895"/>
    <w:rsid w:val="00874A5C"/>
    <w:rsid w:val="008770CE"/>
    <w:rsid w:val="0088006F"/>
    <w:rsid w:val="00882B4A"/>
    <w:rsid w:val="00883C96"/>
    <w:rsid w:val="00885847"/>
    <w:rsid w:val="008869CD"/>
    <w:rsid w:val="00891054"/>
    <w:rsid w:val="00894AA3"/>
    <w:rsid w:val="00895391"/>
    <w:rsid w:val="008A0EF4"/>
    <w:rsid w:val="008A254C"/>
    <w:rsid w:val="008A39AE"/>
    <w:rsid w:val="008A55B2"/>
    <w:rsid w:val="008A6DA5"/>
    <w:rsid w:val="008A79C8"/>
    <w:rsid w:val="008B00CB"/>
    <w:rsid w:val="008B0F68"/>
    <w:rsid w:val="008B1F69"/>
    <w:rsid w:val="008B3B6A"/>
    <w:rsid w:val="008B4BA0"/>
    <w:rsid w:val="008B7B46"/>
    <w:rsid w:val="008C0283"/>
    <w:rsid w:val="008C1784"/>
    <w:rsid w:val="008C2B06"/>
    <w:rsid w:val="008C4BCD"/>
    <w:rsid w:val="008C6627"/>
    <w:rsid w:val="008C785F"/>
    <w:rsid w:val="008C7988"/>
    <w:rsid w:val="008C7A58"/>
    <w:rsid w:val="008C7FDB"/>
    <w:rsid w:val="008D2C71"/>
    <w:rsid w:val="008D2F7E"/>
    <w:rsid w:val="008E0933"/>
    <w:rsid w:val="008E5B81"/>
    <w:rsid w:val="008E79CA"/>
    <w:rsid w:val="008F0559"/>
    <w:rsid w:val="008F1281"/>
    <w:rsid w:val="008F2CE3"/>
    <w:rsid w:val="008F2D5C"/>
    <w:rsid w:val="008F44B0"/>
    <w:rsid w:val="009006A0"/>
    <w:rsid w:val="009010B2"/>
    <w:rsid w:val="009012AC"/>
    <w:rsid w:val="009023E7"/>
    <w:rsid w:val="009041F8"/>
    <w:rsid w:val="00904204"/>
    <w:rsid w:val="009074B5"/>
    <w:rsid w:val="009075DC"/>
    <w:rsid w:val="00910577"/>
    <w:rsid w:val="009110A7"/>
    <w:rsid w:val="009126B4"/>
    <w:rsid w:val="0091301D"/>
    <w:rsid w:val="00913955"/>
    <w:rsid w:val="00915AA0"/>
    <w:rsid w:val="00917268"/>
    <w:rsid w:val="00920F66"/>
    <w:rsid w:val="009219FA"/>
    <w:rsid w:val="0092277A"/>
    <w:rsid w:val="00923DD4"/>
    <w:rsid w:val="009243AE"/>
    <w:rsid w:val="009249BD"/>
    <w:rsid w:val="00930D7D"/>
    <w:rsid w:val="009372EA"/>
    <w:rsid w:val="009374F3"/>
    <w:rsid w:val="0093772B"/>
    <w:rsid w:val="0094120B"/>
    <w:rsid w:val="0094547F"/>
    <w:rsid w:val="00947611"/>
    <w:rsid w:val="00950489"/>
    <w:rsid w:val="00950BB6"/>
    <w:rsid w:val="00952AD8"/>
    <w:rsid w:val="00954153"/>
    <w:rsid w:val="00957B17"/>
    <w:rsid w:val="009645DB"/>
    <w:rsid w:val="00965705"/>
    <w:rsid w:val="00967041"/>
    <w:rsid w:val="009706D9"/>
    <w:rsid w:val="00972565"/>
    <w:rsid w:val="009737F9"/>
    <w:rsid w:val="00976448"/>
    <w:rsid w:val="009804D4"/>
    <w:rsid w:val="009815ED"/>
    <w:rsid w:val="009838EC"/>
    <w:rsid w:val="00983E4F"/>
    <w:rsid w:val="00984DD7"/>
    <w:rsid w:val="0098575C"/>
    <w:rsid w:val="00987581"/>
    <w:rsid w:val="00992207"/>
    <w:rsid w:val="0099271C"/>
    <w:rsid w:val="00993025"/>
    <w:rsid w:val="00993F0E"/>
    <w:rsid w:val="00995E23"/>
    <w:rsid w:val="00995E77"/>
    <w:rsid w:val="00996C46"/>
    <w:rsid w:val="0099777F"/>
    <w:rsid w:val="009978F2"/>
    <w:rsid w:val="009A0204"/>
    <w:rsid w:val="009A03AC"/>
    <w:rsid w:val="009A06AB"/>
    <w:rsid w:val="009A08A7"/>
    <w:rsid w:val="009A1A84"/>
    <w:rsid w:val="009A227D"/>
    <w:rsid w:val="009A31C1"/>
    <w:rsid w:val="009A34FC"/>
    <w:rsid w:val="009A5F41"/>
    <w:rsid w:val="009A77C8"/>
    <w:rsid w:val="009A7848"/>
    <w:rsid w:val="009B399B"/>
    <w:rsid w:val="009B49E9"/>
    <w:rsid w:val="009C168B"/>
    <w:rsid w:val="009C1AFD"/>
    <w:rsid w:val="009C5AFA"/>
    <w:rsid w:val="009C5BF2"/>
    <w:rsid w:val="009C5E8B"/>
    <w:rsid w:val="009D1798"/>
    <w:rsid w:val="009D23CA"/>
    <w:rsid w:val="009D2B56"/>
    <w:rsid w:val="009D43AE"/>
    <w:rsid w:val="009D7511"/>
    <w:rsid w:val="009E01A9"/>
    <w:rsid w:val="009E185D"/>
    <w:rsid w:val="009E28CD"/>
    <w:rsid w:val="009E3B6C"/>
    <w:rsid w:val="009E554C"/>
    <w:rsid w:val="009E579B"/>
    <w:rsid w:val="009E6489"/>
    <w:rsid w:val="009E7ED9"/>
    <w:rsid w:val="009F0AC7"/>
    <w:rsid w:val="009F0CEF"/>
    <w:rsid w:val="009F4FFE"/>
    <w:rsid w:val="009F5563"/>
    <w:rsid w:val="009F6007"/>
    <w:rsid w:val="009F72DD"/>
    <w:rsid w:val="00A00152"/>
    <w:rsid w:val="00A001E5"/>
    <w:rsid w:val="00A00419"/>
    <w:rsid w:val="00A00893"/>
    <w:rsid w:val="00A025C4"/>
    <w:rsid w:val="00A02C9C"/>
    <w:rsid w:val="00A07490"/>
    <w:rsid w:val="00A10F30"/>
    <w:rsid w:val="00A10FE4"/>
    <w:rsid w:val="00A13182"/>
    <w:rsid w:val="00A139B6"/>
    <w:rsid w:val="00A13DB6"/>
    <w:rsid w:val="00A14333"/>
    <w:rsid w:val="00A148C4"/>
    <w:rsid w:val="00A14AA8"/>
    <w:rsid w:val="00A156E7"/>
    <w:rsid w:val="00A16F41"/>
    <w:rsid w:val="00A17D6E"/>
    <w:rsid w:val="00A202A5"/>
    <w:rsid w:val="00A20C47"/>
    <w:rsid w:val="00A24791"/>
    <w:rsid w:val="00A26718"/>
    <w:rsid w:val="00A26B24"/>
    <w:rsid w:val="00A34083"/>
    <w:rsid w:val="00A35630"/>
    <w:rsid w:val="00A35A37"/>
    <w:rsid w:val="00A40372"/>
    <w:rsid w:val="00A40BD8"/>
    <w:rsid w:val="00A41AFE"/>
    <w:rsid w:val="00A42ECB"/>
    <w:rsid w:val="00A4502C"/>
    <w:rsid w:val="00A4791B"/>
    <w:rsid w:val="00A54C14"/>
    <w:rsid w:val="00A60622"/>
    <w:rsid w:val="00A6074C"/>
    <w:rsid w:val="00A60BB6"/>
    <w:rsid w:val="00A6129E"/>
    <w:rsid w:val="00A62480"/>
    <w:rsid w:val="00A64553"/>
    <w:rsid w:val="00A64C05"/>
    <w:rsid w:val="00A650CD"/>
    <w:rsid w:val="00A65A48"/>
    <w:rsid w:val="00A65A4C"/>
    <w:rsid w:val="00A71999"/>
    <w:rsid w:val="00A743BE"/>
    <w:rsid w:val="00A76610"/>
    <w:rsid w:val="00A77AB1"/>
    <w:rsid w:val="00A77D5A"/>
    <w:rsid w:val="00A8068D"/>
    <w:rsid w:val="00A869D8"/>
    <w:rsid w:val="00A87B90"/>
    <w:rsid w:val="00A92D26"/>
    <w:rsid w:val="00A93BC3"/>
    <w:rsid w:val="00AA01D3"/>
    <w:rsid w:val="00AA145A"/>
    <w:rsid w:val="00AA2B56"/>
    <w:rsid w:val="00AA4776"/>
    <w:rsid w:val="00AA510F"/>
    <w:rsid w:val="00AA6D99"/>
    <w:rsid w:val="00AA6FEA"/>
    <w:rsid w:val="00AA7AB7"/>
    <w:rsid w:val="00AB1A40"/>
    <w:rsid w:val="00AB2237"/>
    <w:rsid w:val="00AB6DD5"/>
    <w:rsid w:val="00AB7CE0"/>
    <w:rsid w:val="00AC1D5A"/>
    <w:rsid w:val="00AC297F"/>
    <w:rsid w:val="00AC5378"/>
    <w:rsid w:val="00AD106F"/>
    <w:rsid w:val="00AD1FEA"/>
    <w:rsid w:val="00AD275A"/>
    <w:rsid w:val="00AD35A9"/>
    <w:rsid w:val="00AD5496"/>
    <w:rsid w:val="00AD5DB7"/>
    <w:rsid w:val="00AE0FC8"/>
    <w:rsid w:val="00AE196E"/>
    <w:rsid w:val="00AE27EC"/>
    <w:rsid w:val="00AE316D"/>
    <w:rsid w:val="00AE44BC"/>
    <w:rsid w:val="00AE450E"/>
    <w:rsid w:val="00AF1C7F"/>
    <w:rsid w:val="00AF3632"/>
    <w:rsid w:val="00AF6376"/>
    <w:rsid w:val="00AF6BF8"/>
    <w:rsid w:val="00AF7957"/>
    <w:rsid w:val="00B00A3F"/>
    <w:rsid w:val="00B03E14"/>
    <w:rsid w:val="00B043DD"/>
    <w:rsid w:val="00B04EE8"/>
    <w:rsid w:val="00B053E8"/>
    <w:rsid w:val="00B06644"/>
    <w:rsid w:val="00B06812"/>
    <w:rsid w:val="00B10F65"/>
    <w:rsid w:val="00B11486"/>
    <w:rsid w:val="00B164DF"/>
    <w:rsid w:val="00B20B1C"/>
    <w:rsid w:val="00B23F48"/>
    <w:rsid w:val="00B24558"/>
    <w:rsid w:val="00B27700"/>
    <w:rsid w:val="00B32EE8"/>
    <w:rsid w:val="00B34154"/>
    <w:rsid w:val="00B34493"/>
    <w:rsid w:val="00B36B88"/>
    <w:rsid w:val="00B37239"/>
    <w:rsid w:val="00B4035D"/>
    <w:rsid w:val="00B4118E"/>
    <w:rsid w:val="00B41291"/>
    <w:rsid w:val="00B42C41"/>
    <w:rsid w:val="00B437DF"/>
    <w:rsid w:val="00B447B0"/>
    <w:rsid w:val="00B51616"/>
    <w:rsid w:val="00B52B26"/>
    <w:rsid w:val="00B52D37"/>
    <w:rsid w:val="00B55C4A"/>
    <w:rsid w:val="00B600B1"/>
    <w:rsid w:val="00B63601"/>
    <w:rsid w:val="00B63D0B"/>
    <w:rsid w:val="00B64A4B"/>
    <w:rsid w:val="00B64E39"/>
    <w:rsid w:val="00B651E8"/>
    <w:rsid w:val="00B81153"/>
    <w:rsid w:val="00B8154F"/>
    <w:rsid w:val="00B8222B"/>
    <w:rsid w:val="00B82DB3"/>
    <w:rsid w:val="00B8379A"/>
    <w:rsid w:val="00B84B2B"/>
    <w:rsid w:val="00B86612"/>
    <w:rsid w:val="00B87324"/>
    <w:rsid w:val="00B877FE"/>
    <w:rsid w:val="00B915F2"/>
    <w:rsid w:val="00B9362E"/>
    <w:rsid w:val="00B94316"/>
    <w:rsid w:val="00B94DF9"/>
    <w:rsid w:val="00B953F6"/>
    <w:rsid w:val="00B95608"/>
    <w:rsid w:val="00B95DA0"/>
    <w:rsid w:val="00B96ED8"/>
    <w:rsid w:val="00B974C0"/>
    <w:rsid w:val="00B97525"/>
    <w:rsid w:val="00BA6013"/>
    <w:rsid w:val="00BB1389"/>
    <w:rsid w:val="00BB4227"/>
    <w:rsid w:val="00BB7976"/>
    <w:rsid w:val="00BB7DF1"/>
    <w:rsid w:val="00BC1219"/>
    <w:rsid w:val="00BC1EA7"/>
    <w:rsid w:val="00BC2CB5"/>
    <w:rsid w:val="00BC4DF1"/>
    <w:rsid w:val="00BC5328"/>
    <w:rsid w:val="00BC598C"/>
    <w:rsid w:val="00BD066F"/>
    <w:rsid w:val="00BD08BB"/>
    <w:rsid w:val="00BD0AAE"/>
    <w:rsid w:val="00BD130F"/>
    <w:rsid w:val="00BD1D6F"/>
    <w:rsid w:val="00BD20E0"/>
    <w:rsid w:val="00BD25E3"/>
    <w:rsid w:val="00BD3DF5"/>
    <w:rsid w:val="00BD4DEC"/>
    <w:rsid w:val="00BD59C3"/>
    <w:rsid w:val="00BD5B10"/>
    <w:rsid w:val="00BD63CD"/>
    <w:rsid w:val="00BE22AC"/>
    <w:rsid w:val="00BE22D4"/>
    <w:rsid w:val="00BE2C6A"/>
    <w:rsid w:val="00BE2DCE"/>
    <w:rsid w:val="00BE3B76"/>
    <w:rsid w:val="00BE6B4B"/>
    <w:rsid w:val="00BF103F"/>
    <w:rsid w:val="00BF150E"/>
    <w:rsid w:val="00BF3B97"/>
    <w:rsid w:val="00BF61E6"/>
    <w:rsid w:val="00BF6D81"/>
    <w:rsid w:val="00BF75FE"/>
    <w:rsid w:val="00C00814"/>
    <w:rsid w:val="00C00C57"/>
    <w:rsid w:val="00C00C98"/>
    <w:rsid w:val="00C0119D"/>
    <w:rsid w:val="00C012F7"/>
    <w:rsid w:val="00C05460"/>
    <w:rsid w:val="00C06647"/>
    <w:rsid w:val="00C10196"/>
    <w:rsid w:val="00C10C2E"/>
    <w:rsid w:val="00C10C3B"/>
    <w:rsid w:val="00C111EC"/>
    <w:rsid w:val="00C1184C"/>
    <w:rsid w:val="00C11A33"/>
    <w:rsid w:val="00C12C7B"/>
    <w:rsid w:val="00C15041"/>
    <w:rsid w:val="00C16A9B"/>
    <w:rsid w:val="00C17E48"/>
    <w:rsid w:val="00C204A0"/>
    <w:rsid w:val="00C23C45"/>
    <w:rsid w:val="00C27373"/>
    <w:rsid w:val="00C27773"/>
    <w:rsid w:val="00C3157D"/>
    <w:rsid w:val="00C3248D"/>
    <w:rsid w:val="00C33280"/>
    <w:rsid w:val="00C33780"/>
    <w:rsid w:val="00C35BB5"/>
    <w:rsid w:val="00C40280"/>
    <w:rsid w:val="00C40663"/>
    <w:rsid w:val="00C41214"/>
    <w:rsid w:val="00C45072"/>
    <w:rsid w:val="00C60CCB"/>
    <w:rsid w:val="00C61E47"/>
    <w:rsid w:val="00C6283B"/>
    <w:rsid w:val="00C66AB5"/>
    <w:rsid w:val="00C67ADC"/>
    <w:rsid w:val="00C7112D"/>
    <w:rsid w:val="00C73E5D"/>
    <w:rsid w:val="00C75605"/>
    <w:rsid w:val="00C75665"/>
    <w:rsid w:val="00C75DDE"/>
    <w:rsid w:val="00C761F7"/>
    <w:rsid w:val="00C76273"/>
    <w:rsid w:val="00C76A54"/>
    <w:rsid w:val="00C80121"/>
    <w:rsid w:val="00C81E87"/>
    <w:rsid w:val="00C82021"/>
    <w:rsid w:val="00C85438"/>
    <w:rsid w:val="00C85AF0"/>
    <w:rsid w:val="00C90116"/>
    <w:rsid w:val="00C90D11"/>
    <w:rsid w:val="00C910E2"/>
    <w:rsid w:val="00C94F4E"/>
    <w:rsid w:val="00C95C98"/>
    <w:rsid w:val="00C95CF5"/>
    <w:rsid w:val="00C964AE"/>
    <w:rsid w:val="00C967E8"/>
    <w:rsid w:val="00C96FCE"/>
    <w:rsid w:val="00CA27DA"/>
    <w:rsid w:val="00CA2CEB"/>
    <w:rsid w:val="00CA3762"/>
    <w:rsid w:val="00CA5CD7"/>
    <w:rsid w:val="00CA75DF"/>
    <w:rsid w:val="00CB389B"/>
    <w:rsid w:val="00CB5579"/>
    <w:rsid w:val="00CB6D8F"/>
    <w:rsid w:val="00CC2E57"/>
    <w:rsid w:val="00CC3458"/>
    <w:rsid w:val="00CC3C2C"/>
    <w:rsid w:val="00CC5F9D"/>
    <w:rsid w:val="00CC65A4"/>
    <w:rsid w:val="00CC6685"/>
    <w:rsid w:val="00CD09F2"/>
    <w:rsid w:val="00CD0CD9"/>
    <w:rsid w:val="00CD1AA6"/>
    <w:rsid w:val="00CD2A46"/>
    <w:rsid w:val="00CD2BC1"/>
    <w:rsid w:val="00CD51C6"/>
    <w:rsid w:val="00CD5C21"/>
    <w:rsid w:val="00CD7948"/>
    <w:rsid w:val="00CE66D3"/>
    <w:rsid w:val="00CF06BD"/>
    <w:rsid w:val="00CF1BB0"/>
    <w:rsid w:val="00CF32A8"/>
    <w:rsid w:val="00CF34CB"/>
    <w:rsid w:val="00CF3C43"/>
    <w:rsid w:val="00CF5D34"/>
    <w:rsid w:val="00CF6E50"/>
    <w:rsid w:val="00CF7DFA"/>
    <w:rsid w:val="00D00F3C"/>
    <w:rsid w:val="00D01BF4"/>
    <w:rsid w:val="00D023C0"/>
    <w:rsid w:val="00D03120"/>
    <w:rsid w:val="00D04979"/>
    <w:rsid w:val="00D04C87"/>
    <w:rsid w:val="00D05691"/>
    <w:rsid w:val="00D056DC"/>
    <w:rsid w:val="00D07490"/>
    <w:rsid w:val="00D10F3D"/>
    <w:rsid w:val="00D155F9"/>
    <w:rsid w:val="00D168F1"/>
    <w:rsid w:val="00D17720"/>
    <w:rsid w:val="00D209BC"/>
    <w:rsid w:val="00D22879"/>
    <w:rsid w:val="00D22CD4"/>
    <w:rsid w:val="00D23E61"/>
    <w:rsid w:val="00D24AE7"/>
    <w:rsid w:val="00D26F58"/>
    <w:rsid w:val="00D27281"/>
    <w:rsid w:val="00D2761C"/>
    <w:rsid w:val="00D30D97"/>
    <w:rsid w:val="00D314DE"/>
    <w:rsid w:val="00D31C5E"/>
    <w:rsid w:val="00D333B7"/>
    <w:rsid w:val="00D336E6"/>
    <w:rsid w:val="00D4024A"/>
    <w:rsid w:val="00D40711"/>
    <w:rsid w:val="00D40A6A"/>
    <w:rsid w:val="00D416F2"/>
    <w:rsid w:val="00D46320"/>
    <w:rsid w:val="00D46D2D"/>
    <w:rsid w:val="00D51404"/>
    <w:rsid w:val="00D540CD"/>
    <w:rsid w:val="00D55DF4"/>
    <w:rsid w:val="00D57B66"/>
    <w:rsid w:val="00D61115"/>
    <w:rsid w:val="00D62E36"/>
    <w:rsid w:val="00D6618E"/>
    <w:rsid w:val="00D6678B"/>
    <w:rsid w:val="00D73AF1"/>
    <w:rsid w:val="00D75ABD"/>
    <w:rsid w:val="00D75C5B"/>
    <w:rsid w:val="00D8269B"/>
    <w:rsid w:val="00D87378"/>
    <w:rsid w:val="00D87447"/>
    <w:rsid w:val="00D913B4"/>
    <w:rsid w:val="00D9186D"/>
    <w:rsid w:val="00D962B1"/>
    <w:rsid w:val="00D96B4D"/>
    <w:rsid w:val="00D97760"/>
    <w:rsid w:val="00DA16E8"/>
    <w:rsid w:val="00DA2310"/>
    <w:rsid w:val="00DB029E"/>
    <w:rsid w:val="00DB083B"/>
    <w:rsid w:val="00DB1EEF"/>
    <w:rsid w:val="00DB3203"/>
    <w:rsid w:val="00DB341D"/>
    <w:rsid w:val="00DB3C7A"/>
    <w:rsid w:val="00DB586C"/>
    <w:rsid w:val="00DB727D"/>
    <w:rsid w:val="00DC0BD4"/>
    <w:rsid w:val="00DC13CC"/>
    <w:rsid w:val="00DC300C"/>
    <w:rsid w:val="00DC6777"/>
    <w:rsid w:val="00DC6A6E"/>
    <w:rsid w:val="00DC6DF9"/>
    <w:rsid w:val="00DC6F40"/>
    <w:rsid w:val="00DC7FEC"/>
    <w:rsid w:val="00DD0727"/>
    <w:rsid w:val="00DD2001"/>
    <w:rsid w:val="00DD5074"/>
    <w:rsid w:val="00DD7E3B"/>
    <w:rsid w:val="00DE0420"/>
    <w:rsid w:val="00DE5C01"/>
    <w:rsid w:val="00DF1FE4"/>
    <w:rsid w:val="00DF284D"/>
    <w:rsid w:val="00DF2B0F"/>
    <w:rsid w:val="00DF2F4A"/>
    <w:rsid w:val="00DF5143"/>
    <w:rsid w:val="00DF590F"/>
    <w:rsid w:val="00DF6781"/>
    <w:rsid w:val="00E00E76"/>
    <w:rsid w:val="00E013F3"/>
    <w:rsid w:val="00E01BA8"/>
    <w:rsid w:val="00E02722"/>
    <w:rsid w:val="00E048D9"/>
    <w:rsid w:val="00E05C0D"/>
    <w:rsid w:val="00E0711C"/>
    <w:rsid w:val="00E07A19"/>
    <w:rsid w:val="00E10F25"/>
    <w:rsid w:val="00E12870"/>
    <w:rsid w:val="00E13EDC"/>
    <w:rsid w:val="00E14AAF"/>
    <w:rsid w:val="00E170DE"/>
    <w:rsid w:val="00E20086"/>
    <w:rsid w:val="00E23C80"/>
    <w:rsid w:val="00E24535"/>
    <w:rsid w:val="00E25FB6"/>
    <w:rsid w:val="00E2769F"/>
    <w:rsid w:val="00E27786"/>
    <w:rsid w:val="00E27892"/>
    <w:rsid w:val="00E33108"/>
    <w:rsid w:val="00E35704"/>
    <w:rsid w:val="00E35933"/>
    <w:rsid w:val="00E3794B"/>
    <w:rsid w:val="00E41FA8"/>
    <w:rsid w:val="00E434D7"/>
    <w:rsid w:val="00E43EE0"/>
    <w:rsid w:val="00E4555A"/>
    <w:rsid w:val="00E459DC"/>
    <w:rsid w:val="00E54299"/>
    <w:rsid w:val="00E55EA1"/>
    <w:rsid w:val="00E61068"/>
    <w:rsid w:val="00E6123F"/>
    <w:rsid w:val="00E616A2"/>
    <w:rsid w:val="00E61D06"/>
    <w:rsid w:val="00E628DB"/>
    <w:rsid w:val="00E6383F"/>
    <w:rsid w:val="00E64125"/>
    <w:rsid w:val="00E67A77"/>
    <w:rsid w:val="00E70B59"/>
    <w:rsid w:val="00E80ABF"/>
    <w:rsid w:val="00E80E27"/>
    <w:rsid w:val="00E8317B"/>
    <w:rsid w:val="00E8476C"/>
    <w:rsid w:val="00E84D54"/>
    <w:rsid w:val="00E856F3"/>
    <w:rsid w:val="00E915B0"/>
    <w:rsid w:val="00E91ACE"/>
    <w:rsid w:val="00E91CB9"/>
    <w:rsid w:val="00E92068"/>
    <w:rsid w:val="00E92E07"/>
    <w:rsid w:val="00EA3A5E"/>
    <w:rsid w:val="00EA411B"/>
    <w:rsid w:val="00EA4AE7"/>
    <w:rsid w:val="00EA5544"/>
    <w:rsid w:val="00EA55D1"/>
    <w:rsid w:val="00EA7D7A"/>
    <w:rsid w:val="00EB04DC"/>
    <w:rsid w:val="00EB09CB"/>
    <w:rsid w:val="00EB4675"/>
    <w:rsid w:val="00EB700E"/>
    <w:rsid w:val="00EB71EE"/>
    <w:rsid w:val="00EC0353"/>
    <w:rsid w:val="00EC04F1"/>
    <w:rsid w:val="00EC1977"/>
    <w:rsid w:val="00EC1B41"/>
    <w:rsid w:val="00EC5048"/>
    <w:rsid w:val="00ED3513"/>
    <w:rsid w:val="00ED5693"/>
    <w:rsid w:val="00EE082C"/>
    <w:rsid w:val="00EE1BB4"/>
    <w:rsid w:val="00EE284A"/>
    <w:rsid w:val="00EE5225"/>
    <w:rsid w:val="00EE7044"/>
    <w:rsid w:val="00EE7A46"/>
    <w:rsid w:val="00EF1161"/>
    <w:rsid w:val="00EF7BF1"/>
    <w:rsid w:val="00F00BF4"/>
    <w:rsid w:val="00F035EA"/>
    <w:rsid w:val="00F107AD"/>
    <w:rsid w:val="00F10F8E"/>
    <w:rsid w:val="00F12827"/>
    <w:rsid w:val="00F1568B"/>
    <w:rsid w:val="00F16AE8"/>
    <w:rsid w:val="00F201F5"/>
    <w:rsid w:val="00F204CD"/>
    <w:rsid w:val="00F2116F"/>
    <w:rsid w:val="00F2373B"/>
    <w:rsid w:val="00F24209"/>
    <w:rsid w:val="00F25663"/>
    <w:rsid w:val="00F2656A"/>
    <w:rsid w:val="00F2777D"/>
    <w:rsid w:val="00F31066"/>
    <w:rsid w:val="00F32522"/>
    <w:rsid w:val="00F32574"/>
    <w:rsid w:val="00F33C09"/>
    <w:rsid w:val="00F36D34"/>
    <w:rsid w:val="00F37108"/>
    <w:rsid w:val="00F37C36"/>
    <w:rsid w:val="00F411E3"/>
    <w:rsid w:val="00F42B58"/>
    <w:rsid w:val="00F42E3A"/>
    <w:rsid w:val="00F4335D"/>
    <w:rsid w:val="00F4479D"/>
    <w:rsid w:val="00F4578F"/>
    <w:rsid w:val="00F4692B"/>
    <w:rsid w:val="00F46E2F"/>
    <w:rsid w:val="00F47524"/>
    <w:rsid w:val="00F52A99"/>
    <w:rsid w:val="00F53059"/>
    <w:rsid w:val="00F53C49"/>
    <w:rsid w:val="00F540EF"/>
    <w:rsid w:val="00F5416E"/>
    <w:rsid w:val="00F54E4A"/>
    <w:rsid w:val="00F56728"/>
    <w:rsid w:val="00F7120D"/>
    <w:rsid w:val="00F71D5A"/>
    <w:rsid w:val="00F72DF9"/>
    <w:rsid w:val="00F739C7"/>
    <w:rsid w:val="00F75A48"/>
    <w:rsid w:val="00F76CFA"/>
    <w:rsid w:val="00F80E76"/>
    <w:rsid w:val="00F83811"/>
    <w:rsid w:val="00F846DB"/>
    <w:rsid w:val="00F9108D"/>
    <w:rsid w:val="00F91144"/>
    <w:rsid w:val="00F9329E"/>
    <w:rsid w:val="00FA1B94"/>
    <w:rsid w:val="00FA4F63"/>
    <w:rsid w:val="00FA4F67"/>
    <w:rsid w:val="00FA6226"/>
    <w:rsid w:val="00FB21C9"/>
    <w:rsid w:val="00FB6935"/>
    <w:rsid w:val="00FB74E1"/>
    <w:rsid w:val="00FB7E8E"/>
    <w:rsid w:val="00FC1762"/>
    <w:rsid w:val="00FC2B2B"/>
    <w:rsid w:val="00FC32E7"/>
    <w:rsid w:val="00FC3826"/>
    <w:rsid w:val="00FC5D23"/>
    <w:rsid w:val="00FC5F73"/>
    <w:rsid w:val="00FC739C"/>
    <w:rsid w:val="00FD3DE0"/>
    <w:rsid w:val="00FD41E9"/>
    <w:rsid w:val="00FD441B"/>
    <w:rsid w:val="00FE0090"/>
    <w:rsid w:val="00FE2595"/>
    <w:rsid w:val="00FE298B"/>
    <w:rsid w:val="00FE2D7D"/>
    <w:rsid w:val="00FE41A6"/>
    <w:rsid w:val="00FE4AA7"/>
    <w:rsid w:val="00FE574E"/>
    <w:rsid w:val="00FE70DE"/>
    <w:rsid w:val="00FE7131"/>
    <w:rsid w:val="00FF16C8"/>
    <w:rsid w:val="00FF17C0"/>
    <w:rsid w:val="00FF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8"/>
    <o:shapelayout v:ext="edit">
      <o:idmap v:ext="edit" data="1"/>
      <o:rules v:ext="edit">
        <o:r id="V:Rule1" type="connector" idref="#_x0000_s1076"/>
        <o:r id="V:Rule2" type="connector" idref="#_x0000_s1118"/>
        <o:r id="V:Rule3" type="connector" idref="#_x0000_s1077"/>
      </o:rules>
    </o:shapelayout>
  </w:shapeDefaults>
  <w:decimalSymbol w:val="."/>
  <w:listSeparator w:val=","/>
  <w14:docId w14:val="60F0DA0A"/>
  <w15:chartTrackingRefBased/>
  <w15:docId w15:val="{69743FA0-D8A9-4040-A64E-5282128C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48BE"/>
    <w:rPr>
      <w:rFonts w:ascii="VNI-Centur" w:hAnsi="VNI-Centur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VNI-Book" w:hAnsi="VNI-Book"/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I-Book" w:hAnsi="VNI-Book"/>
      <w:b/>
      <w:i/>
      <w:sz w:val="28"/>
    </w:rPr>
  </w:style>
  <w:style w:type="paragraph" w:styleId="Heading3">
    <w:name w:val="heading 3"/>
    <w:basedOn w:val="Normal"/>
    <w:next w:val="Normal"/>
    <w:qFormat/>
    <w:pPr>
      <w:keepNext/>
      <w:ind w:left="1440"/>
      <w:outlineLvl w:val="2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440" w:firstLine="720"/>
    </w:pPr>
  </w:style>
  <w:style w:type="paragraph" w:styleId="BodyTextIndent2">
    <w:name w:val="Body Text Indent 2"/>
    <w:basedOn w:val="Normal"/>
    <w:pPr>
      <w:ind w:left="1440"/>
    </w:pPr>
    <w:rPr>
      <w:b/>
      <w:sz w:val="28"/>
    </w:rPr>
  </w:style>
  <w:style w:type="paragraph" w:styleId="BalloonText">
    <w:name w:val="Balloon Text"/>
    <w:basedOn w:val="Normal"/>
    <w:link w:val="BalloonTextChar"/>
    <w:rsid w:val="00505C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05C9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9E185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E185D"/>
    <w:rPr>
      <w:rFonts w:ascii="VNI-Centur" w:hAnsi="VNI-Centur"/>
      <w:sz w:val="24"/>
    </w:rPr>
  </w:style>
  <w:style w:type="paragraph" w:styleId="Footer">
    <w:name w:val="footer"/>
    <w:basedOn w:val="Normal"/>
    <w:link w:val="FooterChar"/>
    <w:rsid w:val="009E18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E185D"/>
    <w:rPr>
      <w:rFonts w:ascii="VNI-Centur" w:hAnsi="VNI-Centur"/>
      <w:sz w:val="24"/>
    </w:rPr>
  </w:style>
  <w:style w:type="table" w:styleId="TableGrid">
    <w:name w:val="Table Grid"/>
    <w:basedOn w:val="TableNormal"/>
    <w:rsid w:val="00983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_Tuyen%20sinh%20lop%201\file%20tuy&#7875;n%20sinh.xlsx" TargetMode="External"/><Relationship Id="rId1" Type="http://schemas.openxmlformats.org/officeDocument/2006/relationships/attachedTemplate" Target="file:///C:\NND\DBM_NND\DB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C148C-9223-4E48-A77B-32205F10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DBM.dotm</Template>
  <TotalTime>315</TotalTime>
  <Pages>2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Phoøng Giaùo Duïc-Ñaøo Taïo Quaän 7</vt:lpstr>
    </vt:vector>
  </TitlesOfParts>
  <Company>PGD NHA BE</Company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Phoøng Giaùo Duïc-Ñaøo Taïo Quaän 7</dc:title>
  <dc:subject/>
  <dc:creator>OPEY A.</dc:creator>
  <cp:keywords/>
  <dc:description/>
  <cp:lastModifiedBy>Ngọc Vân Từ</cp:lastModifiedBy>
  <cp:revision>32</cp:revision>
  <cp:lastPrinted>2025-08-13T03:29:00Z</cp:lastPrinted>
  <dcterms:created xsi:type="dcterms:W3CDTF">2026-03-30T01:13:00Z</dcterms:created>
  <dcterms:modified xsi:type="dcterms:W3CDTF">2026-04-22T07:27:00Z</dcterms:modified>
</cp:coreProperties>
</file>