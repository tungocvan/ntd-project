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1F3AF5A7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>PHƯỜNG TÂN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1819E891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THỊ ĐỊNH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AE0FC8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AE0FC8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MHS20260001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AE0FC8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234A71EB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>rường Tiểu học Nguyễn Thị Định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1503"/>
        <w:gridCol w:w="64"/>
        <w:gridCol w:w="1219"/>
        <w:gridCol w:w="1042"/>
        <w:gridCol w:w="378"/>
        <w:gridCol w:w="1465"/>
        <w:gridCol w:w="490"/>
        <w:gridCol w:w="2230"/>
      </w:tblGrid>
      <w:tr w:rsidR="001E373F" w:rsidRPr="00A00152" w14:paraId="4BA94EAC" w14:textId="77777777" w:rsidTr="00BE3B76">
        <w:trPr>
          <w:trHeight w:val="554"/>
        </w:trPr>
        <w:tc>
          <w:tcPr>
            <w:tcW w:w="2380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206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NGUYỄN MINH AN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BE3B76">
        <w:tc>
          <w:tcPr>
            <w:tcW w:w="2380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567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01/01/2020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079120000001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BE3B76">
        <w:tc>
          <w:tcPr>
            <w:tcW w:w="2380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567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Việt Nam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Không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0908123456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BE3B76">
        <w:tc>
          <w:tcPr>
            <w:tcW w:w="2380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391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BV Hùng Vương, Phường Tân Thuận, 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BE3B76">
        <w:tc>
          <w:tcPr>
            <w:tcW w:w="2380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391" w:type="dxa"/>
            <w:gridSpan w:val="8"/>
          </w:tcPr>
          <w:p w14:paraId="07CB8D18" w14:textId="7A9E77C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NoiDangKyKhaiSinh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BV Hùng Vương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BE3B76">
        <w:tc>
          <w:tcPr>
            <w:tcW w:w="2380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391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Thuận, 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BE3B76">
        <w:tc>
          <w:tcPr>
            <w:tcW w:w="2380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503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BE3B76">
        <w:tc>
          <w:tcPr>
            <w:tcW w:w="2380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KP 2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BE3B76">
        <w:tc>
          <w:tcPr>
            <w:tcW w:w="2380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503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45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Huỳnh Tấn Phát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BE3B76">
        <w:tc>
          <w:tcPr>
            <w:tcW w:w="2380" w:type="dxa"/>
          </w:tcPr>
          <w:p w14:paraId="643C5905" w14:textId="76AEAE70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${htkp}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3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Phường Tân Thuận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Tp Hồ Chí Minh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Cha mẹ</w:t>
      </w:r>
    </w:p>
    <w:p w14:paraId="0FDBE295" w14:textId="08F31981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</w:t>
      </w:r>
      <w:proofErr w:type="gramStart"/>
      <w:r w:rsidR="002500E0" w:rsidRPr="00A00152">
        <w:rPr>
          <w:rFonts w:ascii="Times New Roman" w:hAnsi="Times New Roman"/>
          <w:szCs w:val="24"/>
        </w:rPr>
        <w:t>…..</w:t>
      </w:r>
      <w:proofErr w:type="gramEnd"/>
      <w:r w:rsidR="002500E0" w:rsidRPr="00A00152">
        <w:rPr>
          <w:rFonts w:ascii="Times New Roman" w:hAnsi="Times New Roman"/>
          <w:szCs w:val="24"/>
        </w:rPr>
        <w:t>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1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2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Có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Rạng Đông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74B4DE8B" w14:textId="3F7B6DC0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9F0023C">
          <v:rect id="_x0000_s1067" style="position:absolute;left:0;text-align:left;margin-left:347.15pt;margin-top:1.8pt;width:22.45pt;height:11.2pt;z-index:251649024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179296BC">
          <v:rect id="_x0000_s1066" style="position:absolute;left:0;text-align:left;margin-left:274.45pt;margin-top:1.8pt;width:22.45pt;height:11.2pt;z-index:251648000;mso-position-horizontal-relative:text;mso-position-vertical-relative:text"/>
        </w:pict>
      </w:r>
      <w:r>
        <w:rPr>
          <w:rFonts w:ascii="Times New Roman" w:hAnsi="Times New Roman"/>
          <w:noProof/>
          <w:szCs w:val="24"/>
        </w:rPr>
        <w:pict w14:anchorId="5B6FB9A5">
          <v:rect id="_x0000_s1064" style="position:absolute;left:0;text-align:left;margin-left:274.75pt;margin-top:21.05pt;width:22.45pt;height:11.2pt;z-index:251645952;mso-position-horizontal-relative:text;mso-position-vertical-relative:text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Khả năng của học sinh</w:t>
      </w:r>
      <w:r w:rsidR="002500E0" w:rsidRPr="00A00152">
        <w:rPr>
          <w:rFonts w:ascii="Times New Roman" w:hAnsi="Times New Roman"/>
          <w:szCs w:val="24"/>
        </w:rPr>
        <w:t xml:space="preserve">:    - Mạnh dạn tự tin               - Biết bơi </w:t>
      </w:r>
    </w:p>
    <w:p w14:paraId="59CA7D6F" w14:textId="7DC5A84B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2FBF5D6C">
          <v:rect id="_x0000_s1065" style="position:absolute;left:0;text-align:left;margin-left:385.9pt;margin-top:1.3pt;width:22.45pt;height:11.2pt;z-index:251646976"/>
        </w:pict>
      </w:r>
      <w:r>
        <w:rPr>
          <w:rFonts w:ascii="Times New Roman" w:hAnsi="Times New Roman"/>
          <w:noProof/>
          <w:szCs w:val="24"/>
        </w:rPr>
        <w:pict w14:anchorId="6DAD6317">
          <v:rect id="_x0000_s1063" style="position:absolute;left:0;text-align:left;margin-left:141.4pt;margin-top:1.3pt;width:22.45pt;height:11.2pt;z-index:251644928"/>
        </w:pict>
      </w:r>
      <w:r w:rsidR="002500E0" w:rsidRPr="00A00152">
        <w:rPr>
          <w:rFonts w:ascii="Times New Roman" w:hAnsi="Times New Roman"/>
          <w:szCs w:val="24"/>
        </w:rPr>
        <w:t xml:space="preserve">- Đã biết đọc, biết viết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Biết đàn, biết hát             </w:t>
      </w:r>
      <w:r w:rsidR="000E2D06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 xml:space="preserve">- Phát âm rõ ràng </w:t>
      </w:r>
    </w:p>
    <w:p w14:paraId="483AE204" w14:textId="126F5EB8" w:rsidR="002500E0" w:rsidRPr="00A00152" w:rsidRDefault="002500E0" w:rsidP="00C85438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Khả năng khác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="00C85438" w:rsidRPr="00A00152">
        <w:rPr>
          <w:rFonts w:ascii="Times New Roman" w:hAnsi="Times New Roman"/>
          <w:szCs w:val="24"/>
        </w:rPr>
        <w:t xml:space="preserve"> Mạnh dạn tự tin, Biết đàn, Biết bơi, Phát âm rõ ràng, Biết hát, Đã biết đọc, biết viết</w:t>
      </w:r>
    </w:p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Nguyễn Văn Hùng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1990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LĐTD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0909000001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079088880001</w:t>
              <w:br/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Trần Thị Mai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1992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LĐTD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0909000002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079088880002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/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77777777" w:rsidR="00A00152" w:rsidRP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</w:t>
      </w:r>
      <w:proofErr w:type="gramStart"/>
      <w:r w:rsidRPr="00A00152">
        <w:rPr>
          <w:rFonts w:ascii="Times New Roman" w:hAnsi="Times New Roman"/>
          <w:szCs w:val="24"/>
        </w:rPr>
        <w:t xml:space="preserve"> :…</w:t>
      </w:r>
      <w:proofErr w:type="gramEnd"/>
      <w:r w:rsidRPr="00A00152">
        <w:rPr>
          <w:rFonts w:ascii="Times New Roman" w:hAnsi="Times New Roman"/>
          <w:szCs w:val="24"/>
        </w:rPr>
        <w:t>……</w:t>
      </w:r>
    </w:p>
    <w:p w14:paraId="691CADDC" w14:textId="77777777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E91CB9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 w:rsidR="00AE0FC8"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007A5520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 xml:space="preserve">Phụ huynh xin đăng kí cho con vào học </w:t>
      </w:r>
      <w:r w:rsidRPr="00A00152">
        <w:rPr>
          <w:rFonts w:ascii="Times New Roman" w:hAnsi="Times New Roman"/>
          <w:szCs w:val="24"/>
        </w:rPr>
        <w:t xml:space="preserve"> 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Tích hợp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34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530"/>
        <w:gridCol w:w="2880"/>
        <w:gridCol w:w="2250"/>
      </w:tblGrid>
      <w:tr w:rsidR="007C11A3" w:rsidRPr="00A00152" w14:paraId="0CDD6752" w14:textId="77777777" w:rsidTr="007C11A3">
        <w:tc>
          <w:tcPr>
            <w:tcW w:w="3681" w:type="dxa"/>
          </w:tcPr>
          <w:p w14:paraId="31552E66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Lớp 1:  - Tăng cường Tiếng Anh</w:t>
            </w:r>
          </w:p>
        </w:tc>
        <w:tc>
          <w:tcPr>
            <w:tcW w:w="1530" w:type="dxa"/>
          </w:tcPr>
          <w:p w14:paraId="2BE1C9D6" w14:textId="73038452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0" style="position:absolute;margin-left:2pt;margin-top:1.6pt;width:22.45pt;height:11.2pt;z-index:251680768;mso-position-horizontal-relative:text;mso-position-vertical-relative:text"/>
              </w:pict>
            </w:r>
          </w:p>
        </w:tc>
        <w:tc>
          <w:tcPr>
            <w:tcW w:w="2880" w:type="dxa"/>
          </w:tcPr>
          <w:p w14:paraId="1008D4DC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- L</w:t>
            </w:r>
            <w:r w:rsidRPr="00A00152">
              <w:rPr>
                <w:rFonts w:ascii="Times New Roman" w:hAnsi="Times New Roman"/>
                <w:szCs w:val="24"/>
                <w:lang w:val="vi-VN"/>
              </w:rPr>
              <w:t>ớp tiếng Anh tích hợp</w:t>
            </w:r>
          </w:p>
        </w:tc>
        <w:tc>
          <w:tcPr>
            <w:tcW w:w="2250" w:type="dxa"/>
          </w:tcPr>
          <w:p w14:paraId="3DDAC5A7" w14:textId="464BD901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1" style="position:absolute;margin-left:-1.75pt;margin-top:1.6pt;width:22.45pt;height:11.2pt;z-index:251681792;mso-position-horizontal-relative:text;mso-position-vertical-relative:text"/>
              </w:pict>
            </w:r>
          </w:p>
        </w:tc>
      </w:tr>
      <w:tr w:rsidR="007C11A3" w:rsidRPr="00A00152" w14:paraId="5596DDA5" w14:textId="77777777" w:rsidTr="007C11A3">
        <w:tc>
          <w:tcPr>
            <w:tcW w:w="5211" w:type="dxa"/>
            <w:gridSpan w:val="2"/>
          </w:tcPr>
          <w:p w14:paraId="24D16B7D" w14:textId="77777777" w:rsidR="007C11A3" w:rsidRPr="00A00152" w:rsidRDefault="007C11A3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 xml:space="preserve">-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  <w:tc>
          <w:tcPr>
            <w:tcW w:w="5130" w:type="dxa"/>
            <w:gridSpan w:val="2"/>
          </w:tcPr>
          <w:p w14:paraId="7CC9678F" w14:textId="66D0E5D6" w:rsidR="007C11A3" w:rsidRPr="00A00152" w:rsidRDefault="00AE0FC8" w:rsidP="00BB263A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>
              <w:rPr>
                <w:rFonts w:ascii="Times New Roman" w:hAnsi="Times New Roman"/>
                <w:noProof/>
                <w:szCs w:val="24"/>
              </w:rPr>
              <w:pict w14:anchorId="684FFA20">
                <v:rect id="_x0000_s1122" style="position:absolute;margin-left:-3.25pt;margin-top:2.55pt;width:22.45pt;height:11.2pt;z-index:251682816;mso-position-horizontal-relative:text;mso-position-vertical-relative:text"/>
              </w:pic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AE0FC8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AE0FC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Trần Thị Mai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77777777" w:rsidR="002500E0" w:rsidRPr="00A00152" w:rsidRDefault="002500E0" w:rsidP="008B0F68">
      <w:pPr>
        <w:pStyle w:val="BodyTextIndent2"/>
        <w:tabs>
          <w:tab w:val="center" w:pos="8505"/>
        </w:tabs>
        <w:spacing w:line="276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>Phần ghi nhận của Hiệu trưởng trường Tiểu học Nguyễn Thị Định</w:t>
      </w:r>
    </w:p>
    <w:p w14:paraId="118C4133" w14:textId="7533C365" w:rsidR="002500E0" w:rsidRPr="009E6489" w:rsidRDefault="002500E0" w:rsidP="008B0F68">
      <w:pPr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NGUYỄN MINH AN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01/01/2020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20393608" w:rsidR="002500E0" w:rsidRPr="00A00152" w:rsidRDefault="002500E0" w:rsidP="008B0F68">
      <w:pPr>
        <w:tabs>
          <w:tab w:val="left" w:pos="1560"/>
        </w:tabs>
        <w:spacing w:line="276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Vào học lớp 1 tại trường Tiểu học Nguyễn Thị Định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81E87" w:rsidRPr="00A00152">
        <w:rPr>
          <w:rFonts w:ascii="Times New Roman" w:hAnsi="Times New Roman"/>
          <w:szCs w:val="24"/>
        </w:rPr>
        <w:t>5</w:t>
      </w:r>
      <w:r w:rsidRPr="00A00152">
        <w:rPr>
          <w:rFonts w:ascii="Times New Roman" w:hAnsi="Times New Roman"/>
          <w:szCs w:val="24"/>
        </w:rPr>
        <w:t xml:space="preserve"> -202</w:t>
      </w:r>
      <w:r w:rsidR="00C81E87" w:rsidRPr="00A00152">
        <w:rPr>
          <w:rFonts w:ascii="Times New Roman" w:hAnsi="Times New Roman"/>
          <w:szCs w:val="24"/>
        </w:rPr>
        <w:t>6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8B0F68">
      <w:pPr>
        <w:tabs>
          <w:tab w:val="center" w:pos="8505"/>
        </w:tabs>
        <w:spacing w:line="276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028E6615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076CA1" w:rsidRPr="00A00152">
        <w:rPr>
          <w:rFonts w:ascii="Times New Roman" w:hAnsi="Times New Roman"/>
          <w:b/>
          <w:bCs/>
          <w:szCs w:val="24"/>
        </w:rPr>
        <w:t>Hà Thanh Hải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F66B3" w14:textId="77777777" w:rsidR="00AE0FC8" w:rsidRDefault="00AE0FC8" w:rsidP="009E185D">
      <w:r>
        <w:separator/>
      </w:r>
    </w:p>
  </w:endnote>
  <w:endnote w:type="continuationSeparator" w:id="0">
    <w:p w14:paraId="7A08E25E" w14:textId="77777777" w:rsidR="00AE0FC8" w:rsidRDefault="00AE0FC8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09AC" w14:textId="77777777" w:rsidR="00AE0FC8" w:rsidRDefault="00AE0FC8" w:rsidP="009E185D">
      <w:r>
        <w:separator/>
      </w:r>
    </w:p>
  </w:footnote>
  <w:footnote w:type="continuationSeparator" w:id="0">
    <w:p w14:paraId="4A378A90" w14:textId="77777777" w:rsidR="00AE0FC8" w:rsidRDefault="00AE0FC8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86082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2C72"/>
    <w:rsid w:val="00533F48"/>
    <w:rsid w:val="005349CE"/>
    <w:rsid w:val="005352D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E3B"/>
    <w:rsid w:val="00DE042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9108D"/>
    <w:rsid w:val="00F91144"/>
    <w:rsid w:val="00F9329E"/>
    <w:rsid w:val="00FA1B94"/>
    <w:rsid w:val="00FA4F63"/>
    <w:rsid w:val="00FA4F67"/>
    <w:rsid w:val="00FA6226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076"/>
        <o:r id="V:Rule2" type="connector" idref="#_x0000_s1118"/>
        <o:r id="V:Rule3" type="connector" idref="#_x0000_s1077"/>
      </o:rules>
    </o:shapelayout>
  </w:shapeDefaults>
  <w:decimalSymbol w:val=".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315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32</cp:revision>
  <cp:lastPrinted>2025-08-13T03:29:00Z</cp:lastPrinted>
  <dcterms:created xsi:type="dcterms:W3CDTF">2026-03-30T01:13:00Z</dcterms:created>
  <dcterms:modified xsi:type="dcterms:W3CDTF">2026-04-22T07:27:00Z</dcterms:modified>
</cp:coreProperties>
</file>